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55EB6" w:rsidRPr="00AD5655" w:rsidRDefault="00255EB6" w:rsidP="00255EB6">
      <w:pPr>
        <w:pStyle w:val="MemoLine"/>
      </w:pPr>
      <w:bookmarkStart w:id="0" w:name="_Hlk525832910"/>
      <w:bookmarkStart w:id="1" w:name="_Toc269464109"/>
      <w:bookmarkStart w:id="2" w:name="_Toc269465246"/>
      <w:bookmarkStart w:id="3" w:name="_Toc269465506"/>
      <w:r w:rsidRPr="00AD5655">
        <w:t>RE:</w:t>
      </w:r>
      <w:r w:rsidRPr="00AD5655">
        <w:tab/>
      </w:r>
      <w:r w:rsidR="00D67657" w:rsidRPr="00AD5655">
        <w:t>PDF</w:t>
      </w:r>
      <w:r w:rsidR="000B33A2" w:rsidRPr="00AD5655">
        <w:t xml:space="preserve"> </w:t>
      </w:r>
      <w:r w:rsidR="009504E1" w:rsidRPr="00AD5655">
        <w:t xml:space="preserve">&amp; Web </w:t>
      </w:r>
      <w:r w:rsidR="000B33A2" w:rsidRPr="00AD5655">
        <w:t>Scraping</w:t>
      </w:r>
      <w:r w:rsidR="003724AB" w:rsidRPr="00AD5655">
        <w:t xml:space="preserve"> </w:t>
      </w:r>
      <w:r w:rsidR="005B22C5" w:rsidRPr="00AD5655">
        <w:t>in Python</w:t>
      </w:r>
    </w:p>
    <w:p w:rsidR="00255EB6" w:rsidRPr="00AD5655" w:rsidRDefault="00255EB6" w:rsidP="00255EB6">
      <w:pPr>
        <w:pStyle w:val="MemoLine"/>
      </w:pPr>
      <w:r w:rsidRPr="00AD5655">
        <w:t>FROM:</w:t>
      </w:r>
      <w:r w:rsidRPr="00AD5655">
        <w:tab/>
        <w:t xml:space="preserve">A. </w:t>
      </w:r>
      <w:r w:rsidR="00572B78" w:rsidRPr="00AD5655">
        <w:t>Zhu</w:t>
      </w:r>
    </w:p>
    <w:p w:rsidR="00C41FB0" w:rsidRDefault="00255EB6" w:rsidP="003B2283">
      <w:pPr>
        <w:pStyle w:val="MemoLine"/>
        <w:pBdr>
          <w:bottom w:val="single" w:sz="12" w:space="1" w:color="auto"/>
        </w:pBdr>
      </w:pPr>
      <w:r w:rsidRPr="00AD5655">
        <w:t>DATE:</w:t>
      </w:r>
      <w:r w:rsidRPr="00AD5655">
        <w:tab/>
      </w:r>
      <w:r w:rsidR="00DC0240">
        <w:t>January 22, 2020</w:t>
      </w:r>
      <w:bookmarkEnd w:id="0"/>
      <w:bookmarkEnd w:id="1"/>
      <w:bookmarkEnd w:id="2"/>
      <w:bookmarkEnd w:id="3"/>
    </w:p>
    <w:p w:rsidR="003B2283" w:rsidRPr="003B2283" w:rsidRDefault="003B2283" w:rsidP="003B2283">
      <w:pPr>
        <w:pStyle w:val="Heading1"/>
        <w:numPr>
          <w:ilvl w:val="0"/>
          <w:numId w:val="3"/>
        </w:numPr>
        <w:tabs>
          <w:tab w:val="clear" w:pos="720"/>
        </w:tabs>
        <w:ind w:left="360" w:hanging="360"/>
        <w:rPr>
          <w:rFonts w:ascii="Garamond" w:hAnsi="Garamond"/>
        </w:rPr>
      </w:pPr>
      <w:r>
        <w:rPr>
          <w:rFonts w:ascii="Garamond" w:hAnsi="Garamond"/>
        </w:rPr>
        <w:t xml:space="preserve">Introduction </w:t>
      </w:r>
    </w:p>
    <w:p w:rsidR="00C41FB0" w:rsidRPr="003B2283" w:rsidRDefault="003B2283" w:rsidP="00C41FB0">
      <w:pPr>
        <w:pStyle w:val="BodyText"/>
        <w:numPr>
          <w:ilvl w:val="0"/>
          <w:numId w:val="49"/>
        </w:numPr>
        <w:spacing w:after="120"/>
        <w:ind w:left="360"/>
        <w:rPr>
          <w:sz w:val="24"/>
        </w:rPr>
      </w:pPr>
      <w:r w:rsidRPr="00AD5655">
        <w:rPr>
          <w:sz w:val="24"/>
        </w:rPr>
        <w:t xml:space="preserve">In most cases, we receive data from clients and third-parties in structured text formats (e.g., txt, csv, </w:t>
      </w:r>
      <w:proofErr w:type="spellStart"/>
      <w:r w:rsidRPr="00AD5655">
        <w:rPr>
          <w:sz w:val="24"/>
        </w:rPr>
        <w:t>xls</w:t>
      </w:r>
      <w:proofErr w:type="spellEnd"/>
      <w:r w:rsidRPr="00AD5655">
        <w:rPr>
          <w:sz w:val="24"/>
        </w:rPr>
        <w:t xml:space="preserve">), which we can conveniently use Stata and SAS to import </w:t>
      </w:r>
      <w:r w:rsidR="00244255">
        <w:rPr>
          <w:sz w:val="24"/>
        </w:rPr>
        <w:t>and analyze data</w:t>
      </w:r>
      <w:r w:rsidRPr="00AD5655">
        <w:rPr>
          <w:sz w:val="24"/>
        </w:rPr>
        <w:t>. However, sometimes we might receive data in PDF format</w:t>
      </w:r>
      <w:r w:rsidR="00244255">
        <w:rPr>
          <w:sz w:val="24"/>
        </w:rPr>
        <w:t xml:space="preserve"> or need to get data from webpages. In many cases, these tasks will be difficult, if not impossible, with Stata and SAS. </w:t>
      </w:r>
      <w:r w:rsidR="003628E9">
        <w:rPr>
          <w:sz w:val="24"/>
        </w:rPr>
        <w:t>Python offer many utili</w:t>
      </w:r>
      <w:r w:rsidR="00467517">
        <w:rPr>
          <w:sz w:val="24"/>
        </w:rPr>
        <w:t xml:space="preserve">zation libraries </w:t>
      </w:r>
      <w:r w:rsidR="00281827">
        <w:rPr>
          <w:sz w:val="24"/>
        </w:rPr>
        <w:t xml:space="preserve">that are </w:t>
      </w:r>
      <w:r w:rsidR="00467517">
        <w:rPr>
          <w:sz w:val="24"/>
        </w:rPr>
        <w:t>well suited to develop automated scraping tools for PDF and web pages.</w:t>
      </w:r>
    </w:p>
    <w:p w:rsidR="00D41A97" w:rsidRPr="00AD5655" w:rsidRDefault="00D41A97" w:rsidP="00D41A97">
      <w:pPr>
        <w:pStyle w:val="Heading1"/>
        <w:numPr>
          <w:ilvl w:val="0"/>
          <w:numId w:val="3"/>
        </w:numPr>
        <w:tabs>
          <w:tab w:val="clear" w:pos="720"/>
        </w:tabs>
        <w:ind w:left="360" w:hanging="360"/>
        <w:rPr>
          <w:rFonts w:ascii="Garamond" w:hAnsi="Garamond"/>
        </w:rPr>
      </w:pPr>
      <w:r w:rsidRPr="00AD5655">
        <w:rPr>
          <w:rFonts w:ascii="Garamond" w:hAnsi="Garamond"/>
        </w:rPr>
        <w:t>PDF</w:t>
      </w:r>
      <w:r w:rsidR="002A21A7" w:rsidRPr="00AD5655">
        <w:rPr>
          <w:rFonts w:ascii="Garamond" w:hAnsi="Garamond"/>
        </w:rPr>
        <w:t xml:space="preserve"> Scraping</w:t>
      </w:r>
    </w:p>
    <w:p w:rsidR="003A11C3" w:rsidRPr="00AD5655" w:rsidRDefault="003A11C3" w:rsidP="00BB5EA2">
      <w:pPr>
        <w:pStyle w:val="BodyText"/>
        <w:numPr>
          <w:ilvl w:val="0"/>
          <w:numId w:val="49"/>
        </w:numPr>
        <w:spacing w:after="120"/>
        <w:ind w:left="360"/>
        <w:rPr>
          <w:sz w:val="24"/>
        </w:rPr>
      </w:pPr>
      <w:r w:rsidRPr="00AD5655">
        <w:rPr>
          <w:sz w:val="24"/>
        </w:rPr>
        <w:t>Python has several libraries (e.g.</w:t>
      </w:r>
      <w:r w:rsidR="00DB5948" w:rsidRPr="00AD5655">
        <w:rPr>
          <w:sz w:val="24"/>
        </w:rPr>
        <w:t xml:space="preserve"> PyPDF2, tabula, etc.</w:t>
      </w:r>
      <w:r w:rsidRPr="00AD5655">
        <w:rPr>
          <w:sz w:val="24"/>
        </w:rPr>
        <w:t xml:space="preserve">) that can deal with PDF files. In this memo, </w:t>
      </w:r>
      <w:r w:rsidR="008614C7" w:rsidRPr="00AD5655">
        <w:rPr>
          <w:sz w:val="24"/>
        </w:rPr>
        <w:t>Python library, “</w:t>
      </w:r>
      <w:proofErr w:type="spellStart"/>
      <w:r w:rsidR="008614C7" w:rsidRPr="00AD5655">
        <w:rPr>
          <w:sz w:val="24"/>
        </w:rPr>
        <w:t>pdfquery</w:t>
      </w:r>
      <w:proofErr w:type="spellEnd"/>
      <w:r w:rsidR="008614C7" w:rsidRPr="00AD5655">
        <w:rPr>
          <w:sz w:val="24"/>
        </w:rPr>
        <w:t>” will be used to demonstrate how to import PDF files in Python.</w:t>
      </w:r>
    </w:p>
    <w:p w:rsidR="00A24EAF" w:rsidRDefault="00FF7069" w:rsidP="00B52F9D">
      <w:pPr>
        <w:pStyle w:val="BodyText"/>
        <w:numPr>
          <w:ilvl w:val="0"/>
          <w:numId w:val="49"/>
        </w:numPr>
        <w:spacing w:after="120"/>
        <w:ind w:left="360"/>
        <w:rPr>
          <w:sz w:val="24"/>
        </w:rPr>
      </w:pPr>
      <w:r w:rsidRPr="00A24EAF">
        <w:rPr>
          <w:sz w:val="24"/>
        </w:rPr>
        <w:t xml:space="preserve">Before we import PDF data in Python, we need to check </w:t>
      </w:r>
      <w:r w:rsidR="00386A66" w:rsidRPr="00A24EAF">
        <w:rPr>
          <w:sz w:val="24"/>
        </w:rPr>
        <w:t xml:space="preserve">and see </w:t>
      </w:r>
      <w:r w:rsidRPr="00A24EAF">
        <w:rPr>
          <w:sz w:val="24"/>
        </w:rPr>
        <w:t>whether the text</w:t>
      </w:r>
      <w:r w:rsidR="00D23970" w:rsidRPr="00A24EAF">
        <w:rPr>
          <w:sz w:val="24"/>
        </w:rPr>
        <w:t>s are OCRed</w:t>
      </w:r>
      <w:r w:rsidR="002B04FC" w:rsidRPr="00A24EAF">
        <w:rPr>
          <w:sz w:val="24"/>
        </w:rPr>
        <w:t xml:space="preserve">. </w:t>
      </w:r>
      <w:r w:rsidR="00A24EAF">
        <w:rPr>
          <w:sz w:val="24"/>
        </w:rPr>
        <w:t>OCR (optical character recognition) converts images of text into a machine-encoded text which allows a computer to interpret the text of the file (so it can be searched/copied/scraped). If you’ve ever opened a PDF and not been able to select the text, that is an example of a PDF that has not been OCRed.</w:t>
      </w:r>
      <w:r w:rsidR="00A24EAF" w:rsidRPr="00AD5655">
        <w:rPr>
          <w:sz w:val="24"/>
        </w:rPr>
        <w:t xml:space="preserve"> If </w:t>
      </w:r>
      <w:r w:rsidR="00A24EAF">
        <w:rPr>
          <w:sz w:val="24"/>
        </w:rPr>
        <w:t>a PDF is</w:t>
      </w:r>
      <w:r w:rsidR="00A24EAF" w:rsidRPr="00AD5655">
        <w:rPr>
          <w:sz w:val="24"/>
        </w:rPr>
        <w:t xml:space="preserve"> not OCRed, we will need to do some extra steps in Adobe Acrobat to get </w:t>
      </w:r>
      <w:r w:rsidR="00A24EAF">
        <w:rPr>
          <w:sz w:val="24"/>
        </w:rPr>
        <w:t>it</w:t>
      </w:r>
      <w:r w:rsidR="00A24EAF" w:rsidRPr="00AD5655">
        <w:rPr>
          <w:sz w:val="24"/>
        </w:rPr>
        <w:t xml:space="preserve"> ready for </w:t>
      </w:r>
      <w:r w:rsidR="00A24EAF">
        <w:rPr>
          <w:sz w:val="24"/>
        </w:rPr>
        <w:t>scraping</w:t>
      </w:r>
      <w:r w:rsidR="00A24EAF" w:rsidRPr="00AD5655">
        <w:rPr>
          <w:sz w:val="24"/>
        </w:rPr>
        <w:t>.</w:t>
      </w:r>
    </w:p>
    <w:p w:rsidR="00F036E8" w:rsidRPr="00AD63D7" w:rsidRDefault="0008579A" w:rsidP="00AD63D7">
      <w:pPr>
        <w:pStyle w:val="BodyText"/>
        <w:numPr>
          <w:ilvl w:val="0"/>
          <w:numId w:val="49"/>
        </w:numPr>
        <w:spacing w:after="120"/>
        <w:ind w:left="360"/>
        <w:rPr>
          <w:sz w:val="24"/>
        </w:rPr>
      </w:pPr>
      <w:r w:rsidRPr="00A24EAF">
        <w:rPr>
          <w:sz w:val="24"/>
        </w:rPr>
        <w:t xml:space="preserve">In Adobe Acrobat, go to Tools -&gt; Text Recognition -&gt; In This File. </w:t>
      </w:r>
      <w:r w:rsidR="003A656B" w:rsidRPr="00A24EAF">
        <w:rPr>
          <w:sz w:val="24"/>
        </w:rPr>
        <w:t xml:space="preserve">Adobe Acrobat should start to OCR the PDF file. If you have multiple PDF files, we </w:t>
      </w:r>
      <w:r w:rsidR="00EC4199" w:rsidRPr="00A24EAF">
        <w:rPr>
          <w:sz w:val="24"/>
        </w:rPr>
        <w:t xml:space="preserve">can set up </w:t>
      </w:r>
      <w:r w:rsidR="00093D29" w:rsidRPr="00A24EAF">
        <w:rPr>
          <w:sz w:val="24"/>
        </w:rPr>
        <w:t>a</w:t>
      </w:r>
      <w:r w:rsidR="009561EE" w:rsidRPr="00A24EAF">
        <w:rPr>
          <w:sz w:val="24"/>
        </w:rPr>
        <w:t>n</w:t>
      </w:r>
      <w:r w:rsidR="00093D29" w:rsidRPr="00A24EAF">
        <w:rPr>
          <w:sz w:val="24"/>
        </w:rPr>
        <w:t xml:space="preserve"> </w:t>
      </w:r>
      <w:r w:rsidR="009561EE" w:rsidRPr="00A24EAF">
        <w:rPr>
          <w:sz w:val="24"/>
        </w:rPr>
        <w:t>“</w:t>
      </w:r>
      <w:r w:rsidR="00093D29" w:rsidRPr="00A24EAF">
        <w:rPr>
          <w:sz w:val="24"/>
        </w:rPr>
        <w:t>Action Wizard</w:t>
      </w:r>
      <w:r w:rsidR="009561EE" w:rsidRPr="00A24EAF">
        <w:rPr>
          <w:sz w:val="24"/>
        </w:rPr>
        <w:t>”</w:t>
      </w:r>
      <w:r w:rsidR="00093D29" w:rsidRPr="00A24EAF">
        <w:rPr>
          <w:sz w:val="24"/>
        </w:rPr>
        <w:t xml:space="preserve"> to automate the process</w:t>
      </w:r>
      <w:r w:rsidR="00F61205">
        <w:rPr>
          <w:sz w:val="24"/>
        </w:rPr>
        <w:t xml:space="preserve"> and OCR all the PDF pages.</w:t>
      </w:r>
    </w:p>
    <w:p w:rsidR="003B4CAC" w:rsidRDefault="0008579A" w:rsidP="00093D29">
      <w:pPr>
        <w:pStyle w:val="BodyText"/>
        <w:jc w:val="center"/>
        <w:rPr>
          <w:sz w:val="24"/>
        </w:rPr>
      </w:pPr>
      <w:r w:rsidRPr="00AD5655">
        <w:rPr>
          <w:noProof/>
          <w:sz w:val="24"/>
        </w:rPr>
        <w:drawing>
          <wp:inline distT="0" distB="0" distL="0" distR="0">
            <wp:extent cx="1181100" cy="1920462"/>
            <wp:effectExtent l="0" t="0" r="0" b="0"/>
            <wp:docPr id="2" name="Picture 2" descr="C:\Users\azhu\Desktop\Cap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zhu\Desktop\Capture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744" cy="192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3D29" w:rsidRPr="00AD5655">
        <w:rPr>
          <w:sz w:val="24"/>
        </w:rPr>
        <w:t xml:space="preserve">                             </w:t>
      </w:r>
      <w:r w:rsidR="00093D29" w:rsidRPr="00AD5655">
        <w:rPr>
          <w:noProof/>
          <w:sz w:val="24"/>
        </w:rPr>
        <w:drawing>
          <wp:inline distT="0" distB="0" distL="0" distR="0">
            <wp:extent cx="1612900" cy="1905757"/>
            <wp:effectExtent l="0" t="0" r="0" b="0"/>
            <wp:docPr id="4" name="Picture 4" descr="C:\Users\azhu\Desktop\Cap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zhu\Desktop\Capture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4611" cy="1931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F74" w:rsidRDefault="00311F74" w:rsidP="00093D29">
      <w:pPr>
        <w:pStyle w:val="BodyText"/>
        <w:jc w:val="center"/>
        <w:rPr>
          <w:sz w:val="24"/>
        </w:rPr>
      </w:pPr>
    </w:p>
    <w:p w:rsidR="00311F74" w:rsidRDefault="00311F74" w:rsidP="00093D29">
      <w:pPr>
        <w:pStyle w:val="BodyText"/>
        <w:jc w:val="center"/>
        <w:rPr>
          <w:sz w:val="24"/>
        </w:rPr>
      </w:pPr>
    </w:p>
    <w:p w:rsidR="00311F74" w:rsidRPr="00AD5655" w:rsidRDefault="00311F74" w:rsidP="00093D29">
      <w:pPr>
        <w:pStyle w:val="BodyText"/>
        <w:jc w:val="center"/>
        <w:rPr>
          <w:sz w:val="24"/>
        </w:rPr>
      </w:pPr>
    </w:p>
    <w:p w:rsidR="008805D8" w:rsidRPr="00AD5655" w:rsidRDefault="00BA44E6" w:rsidP="00BF09E9">
      <w:pPr>
        <w:pStyle w:val="BodyText"/>
        <w:numPr>
          <w:ilvl w:val="0"/>
          <w:numId w:val="49"/>
        </w:numPr>
        <w:spacing w:after="120"/>
        <w:ind w:left="360"/>
        <w:rPr>
          <w:sz w:val="24"/>
        </w:rPr>
      </w:pPr>
      <w:r w:rsidRPr="00AD5655">
        <w:rPr>
          <w:sz w:val="24"/>
        </w:rPr>
        <w:lastRenderedPageBreak/>
        <w:t xml:space="preserve">Once the PDF files are OCRed, we can start using Python to import the data. </w:t>
      </w:r>
      <w:r w:rsidR="00FE2930" w:rsidRPr="00AD5655">
        <w:rPr>
          <w:sz w:val="24"/>
        </w:rPr>
        <w:t xml:space="preserve">In following example, </w:t>
      </w:r>
      <w:r w:rsidR="00F72CEF" w:rsidRPr="00AD5655">
        <w:rPr>
          <w:sz w:val="24"/>
        </w:rPr>
        <w:t xml:space="preserve">this </w:t>
      </w:r>
      <w:r w:rsidR="00FE2930" w:rsidRPr="00AD5655">
        <w:rPr>
          <w:sz w:val="24"/>
        </w:rPr>
        <w:t xml:space="preserve">PDF file includes unstructured W2 data, </w:t>
      </w:r>
      <w:r w:rsidR="006D74DC" w:rsidRPr="00AD5655">
        <w:rPr>
          <w:sz w:val="24"/>
        </w:rPr>
        <w:t xml:space="preserve">in which we don’t have row-column structure. </w:t>
      </w:r>
      <w:r w:rsidR="008777C1" w:rsidRPr="00AD5655">
        <w:rPr>
          <w:sz w:val="24"/>
        </w:rPr>
        <w:t>Relevant information</w:t>
      </w:r>
      <w:r w:rsidR="00116687" w:rsidRPr="00AD5655">
        <w:rPr>
          <w:sz w:val="24"/>
        </w:rPr>
        <w:t xml:space="preserve"> (e.g. employee’s SSN, name, address, employer, wage, etc.) </w:t>
      </w:r>
      <w:r w:rsidR="00140266" w:rsidRPr="00AD5655">
        <w:rPr>
          <w:sz w:val="24"/>
        </w:rPr>
        <w:t xml:space="preserve">are </w:t>
      </w:r>
      <w:r w:rsidR="00116687" w:rsidRPr="00AD5655">
        <w:rPr>
          <w:sz w:val="24"/>
        </w:rPr>
        <w:t>scatter</w:t>
      </w:r>
      <w:r w:rsidR="00140266" w:rsidRPr="00AD5655">
        <w:rPr>
          <w:sz w:val="24"/>
        </w:rPr>
        <w:t xml:space="preserve">ed </w:t>
      </w:r>
      <w:r w:rsidR="002A72F4" w:rsidRPr="00AD5655">
        <w:rPr>
          <w:sz w:val="24"/>
        </w:rPr>
        <w:t>all over in</w:t>
      </w:r>
      <w:r w:rsidR="00140266" w:rsidRPr="00AD5655">
        <w:rPr>
          <w:sz w:val="24"/>
        </w:rPr>
        <w:t xml:space="preserve"> th</w:t>
      </w:r>
      <w:r w:rsidR="002A72F4" w:rsidRPr="00AD5655">
        <w:rPr>
          <w:sz w:val="24"/>
        </w:rPr>
        <w:t>is</w:t>
      </w:r>
      <w:r w:rsidR="00140266" w:rsidRPr="00AD5655">
        <w:rPr>
          <w:sz w:val="24"/>
        </w:rPr>
        <w:t xml:space="preserve"> W2 form.</w:t>
      </w:r>
      <w:r w:rsidR="00116687" w:rsidRPr="00AD5655">
        <w:rPr>
          <w:sz w:val="24"/>
        </w:rPr>
        <w:t xml:space="preserve"> </w:t>
      </w:r>
    </w:p>
    <w:p w:rsidR="003E2351" w:rsidRDefault="00EA7277" w:rsidP="00586DCD">
      <w:pPr>
        <w:pStyle w:val="BodyText"/>
        <w:spacing w:after="120"/>
        <w:jc w:val="center"/>
        <w:rPr>
          <w:sz w:val="24"/>
        </w:rPr>
      </w:pPr>
      <w:r w:rsidRPr="00AD5655">
        <w:rPr>
          <w:noProof/>
          <w:sz w:val="24"/>
        </w:rPr>
        <w:drawing>
          <wp:inline distT="0" distB="0" distL="0" distR="0" wp14:anchorId="6E62DDC6" wp14:editId="59D1D74F">
            <wp:extent cx="5168900" cy="2900327"/>
            <wp:effectExtent l="0" t="0" r="0" b="0"/>
            <wp:docPr id="5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92C144FE-C55B-4106-959B-7C14D4DAE85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92C144FE-C55B-4106-959B-7C14D4DAE85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7523" cy="2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3D7" w:rsidRDefault="00AD63D7" w:rsidP="00586DCD">
      <w:pPr>
        <w:pStyle w:val="BodyText"/>
        <w:spacing w:after="120"/>
        <w:jc w:val="center"/>
        <w:rPr>
          <w:sz w:val="24"/>
        </w:rPr>
      </w:pPr>
    </w:p>
    <w:p w:rsidR="00AD63D7" w:rsidRDefault="00AD63D7" w:rsidP="00586DCD">
      <w:pPr>
        <w:pStyle w:val="BodyText"/>
        <w:spacing w:after="120"/>
        <w:jc w:val="center"/>
        <w:rPr>
          <w:sz w:val="24"/>
        </w:rPr>
      </w:pPr>
    </w:p>
    <w:p w:rsidR="00AD63D7" w:rsidRPr="00AD5655" w:rsidRDefault="00AD63D7" w:rsidP="00586DCD">
      <w:pPr>
        <w:pStyle w:val="BodyText"/>
        <w:spacing w:after="120"/>
        <w:jc w:val="center"/>
        <w:rPr>
          <w:sz w:val="24"/>
        </w:rPr>
      </w:pPr>
    </w:p>
    <w:p w:rsidR="005D4383" w:rsidRPr="00AD5655" w:rsidRDefault="009F61EE" w:rsidP="005D4383">
      <w:pPr>
        <w:pStyle w:val="BodyText"/>
        <w:numPr>
          <w:ilvl w:val="0"/>
          <w:numId w:val="49"/>
        </w:numPr>
        <w:spacing w:after="120"/>
        <w:ind w:left="360"/>
        <w:rPr>
          <w:sz w:val="24"/>
        </w:rPr>
      </w:pPr>
      <w:r w:rsidRPr="00AD5655">
        <w:rPr>
          <w:sz w:val="24"/>
        </w:rPr>
        <w:t xml:space="preserve">In the first step, we need to </w:t>
      </w:r>
      <w:r w:rsidR="00CD73EB" w:rsidRPr="00AD5655">
        <w:rPr>
          <w:sz w:val="24"/>
        </w:rPr>
        <w:t xml:space="preserve">convert PDF into </w:t>
      </w:r>
      <w:r w:rsidR="00BA25BB" w:rsidRPr="00AD5655">
        <w:rPr>
          <w:sz w:val="24"/>
        </w:rPr>
        <w:t>Extensible Markup Language (</w:t>
      </w:r>
      <w:r w:rsidR="00CD73EB" w:rsidRPr="00AD5655">
        <w:rPr>
          <w:sz w:val="24"/>
        </w:rPr>
        <w:t>XML</w:t>
      </w:r>
      <w:r w:rsidR="00BA25BB" w:rsidRPr="00AD5655">
        <w:rPr>
          <w:sz w:val="24"/>
        </w:rPr>
        <w:t>)</w:t>
      </w:r>
      <w:r w:rsidR="00CD73EB" w:rsidRPr="00AD5655">
        <w:rPr>
          <w:sz w:val="24"/>
        </w:rPr>
        <w:t xml:space="preserve">, which includes data and metadata of a given PDF page. </w:t>
      </w:r>
    </w:p>
    <w:p w:rsidR="003E2351" w:rsidRPr="00AD5655" w:rsidRDefault="0005482B" w:rsidP="00EA7277">
      <w:pPr>
        <w:pStyle w:val="BodyText"/>
        <w:spacing w:after="120"/>
        <w:jc w:val="center"/>
        <w:rPr>
          <w:sz w:val="24"/>
        </w:rPr>
      </w:pPr>
      <w:r w:rsidRPr="00AD5655">
        <w:rPr>
          <w:noProof/>
          <w:sz w:val="24"/>
        </w:rPr>
        <w:drawing>
          <wp:anchor distT="0" distB="0" distL="114300" distR="114300" simplePos="0" relativeHeight="251393024" behindDoc="0" locked="0" layoutInCell="1" allowOverlap="1" wp14:anchorId="29D9DD3C" wp14:editId="6E5FA05B">
            <wp:simplePos x="0" y="0"/>
            <wp:positionH relativeFrom="column">
              <wp:posOffset>234950</wp:posOffset>
            </wp:positionH>
            <wp:positionV relativeFrom="paragraph">
              <wp:posOffset>145694</wp:posOffset>
            </wp:positionV>
            <wp:extent cx="2829422" cy="1587500"/>
            <wp:effectExtent l="0" t="0" r="0" b="0"/>
            <wp:wrapNone/>
            <wp:docPr id="9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39D3E68E-5A0D-4833-99F6-0D85A6EBC26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39D3E68E-5A0D-4833-99F6-0D85A6EBC26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29422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E2351" w:rsidRPr="00AD5655" w:rsidRDefault="007E52F0" w:rsidP="00EA7277">
      <w:pPr>
        <w:pStyle w:val="BodyText"/>
        <w:spacing w:after="120"/>
        <w:jc w:val="center"/>
        <w:rPr>
          <w:sz w:val="24"/>
        </w:rPr>
      </w:pPr>
      <w:r>
        <w:rPr>
          <w:sz w:val="24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Box 5" o:spid="_x0000_s1027" type="#_x0000_t202" style="position:absolute;left:0;text-align:left;margin-left:289.95pt;margin-top:16.65pt;width:153.05pt;height:45.8pt;z-index:251654656;visibility:visible;mso-wrap-distance-left:9pt;mso-wrap-distance-top:0;mso-wrap-distance-right:9pt;mso-wrap-distance-bottom:0;mso-position-horizontal-relative:text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" fillcolor="white [3212]" strokecolor="black [3213]" strokeweight="2pt">
            <v:textbox style="mso-next-textbox:#TextBox 5;mso-fit-shape-to-text:t">
              <w:txbxContent>
                <w:p w:rsidR="0005482B" w:rsidRPr="009C768C" w:rsidRDefault="0005482B" w:rsidP="0005482B">
                  <w:pPr>
                    <w:jc w:val="center"/>
                    <w:rPr>
                      <w:sz w:val="30"/>
                      <w:szCs w:val="30"/>
                    </w:rPr>
                  </w:pPr>
                  <w:r w:rsidRPr="009C768C">
                    <w:rPr>
                      <w:rFonts w:asciiTheme="minorHAnsi" w:hAnsi="Calibri" w:cstheme="minorBidi"/>
                      <w:color w:val="000000" w:themeColor="text1"/>
                      <w:kern w:val="24"/>
                      <w:sz w:val="30"/>
                      <w:szCs w:val="30"/>
                    </w:rPr>
                    <w:t>XML FILE</w:t>
                  </w:r>
                </w:p>
                <w:p w:rsidR="0005482B" w:rsidRPr="009C768C" w:rsidRDefault="0005482B" w:rsidP="0005482B">
                  <w:pPr>
                    <w:jc w:val="center"/>
                    <w:rPr>
                      <w:sz w:val="30"/>
                      <w:szCs w:val="30"/>
                    </w:rPr>
                  </w:pPr>
                  <w:r w:rsidRPr="009C768C">
                    <w:rPr>
                      <w:rFonts w:asciiTheme="minorHAnsi" w:hAnsi="Calibri" w:cstheme="minorBidi"/>
                      <w:color w:val="000000" w:themeColor="text1"/>
                      <w:kern w:val="24"/>
                      <w:sz w:val="30"/>
                      <w:szCs w:val="30"/>
                    </w:rPr>
                    <w:t>(Data and Metadata)</w:t>
                  </w:r>
                </w:p>
              </w:txbxContent>
            </v:textbox>
          </v:shape>
        </w:pict>
      </w:r>
    </w:p>
    <w:p w:rsidR="003E2351" w:rsidRPr="00AD5655" w:rsidRDefault="007E52F0" w:rsidP="00EA7277">
      <w:pPr>
        <w:pStyle w:val="BodyText"/>
        <w:spacing w:after="120"/>
        <w:jc w:val="center"/>
        <w:rPr>
          <w:sz w:val="24"/>
        </w:rPr>
      </w:pPr>
      <w:r>
        <w:rPr>
          <w:sz w:val="24"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Arrow: Right 4" o:spid="_x0000_s1028" type="#_x0000_t13" style="position:absolute;left:0;text-align:left;margin-left:250.05pt;margin-top:2.2pt;width:27.45pt;height:18.65pt;z-index:251653632;visibility:visible;mso-wrap-style:square;mso-wrap-distance-left:9pt;mso-wrap-distance-top:0;mso-wrap-distance-right:9pt;mso-wrap-distance-bottom:0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" adj="10800" fillcolor="#4f81bd [3204]" strokecolor="#243f60 [1604]" strokeweight="2pt"/>
        </w:pict>
      </w:r>
    </w:p>
    <w:p w:rsidR="003E2351" w:rsidRPr="00AD5655" w:rsidRDefault="003E2351" w:rsidP="00EA7277">
      <w:pPr>
        <w:pStyle w:val="BodyText"/>
        <w:spacing w:after="120"/>
        <w:jc w:val="center"/>
        <w:rPr>
          <w:sz w:val="24"/>
        </w:rPr>
      </w:pPr>
    </w:p>
    <w:p w:rsidR="003E2351" w:rsidRPr="00AD5655" w:rsidRDefault="003E2351" w:rsidP="00EA7277">
      <w:pPr>
        <w:pStyle w:val="BodyText"/>
        <w:spacing w:after="120"/>
        <w:jc w:val="center"/>
        <w:rPr>
          <w:sz w:val="24"/>
        </w:rPr>
      </w:pPr>
    </w:p>
    <w:p w:rsidR="003E2351" w:rsidRDefault="003E2351" w:rsidP="00EA7277">
      <w:pPr>
        <w:pStyle w:val="BodyText"/>
        <w:spacing w:after="120"/>
        <w:jc w:val="center"/>
        <w:rPr>
          <w:sz w:val="24"/>
        </w:rPr>
      </w:pPr>
    </w:p>
    <w:p w:rsidR="00D92EDC" w:rsidRPr="00AD5655" w:rsidRDefault="00D92EDC" w:rsidP="00EA7277">
      <w:pPr>
        <w:pStyle w:val="BodyText"/>
        <w:spacing w:after="120"/>
        <w:jc w:val="center"/>
        <w:rPr>
          <w:sz w:val="24"/>
        </w:rPr>
      </w:pPr>
    </w:p>
    <w:p w:rsidR="003E2351" w:rsidRDefault="0005482B" w:rsidP="00940F74">
      <w:pPr>
        <w:pStyle w:val="BodyText"/>
        <w:spacing w:after="120"/>
        <w:jc w:val="center"/>
        <w:rPr>
          <w:sz w:val="24"/>
        </w:rPr>
      </w:pPr>
      <w:r w:rsidRPr="00AD5655">
        <w:rPr>
          <w:noProof/>
          <w:sz w:val="24"/>
        </w:rPr>
        <w:drawing>
          <wp:inline distT="0" distB="0" distL="0" distR="0" wp14:anchorId="0D5C798A" wp14:editId="2FAF618D">
            <wp:extent cx="3530600" cy="59736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79019" cy="6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EDC" w:rsidRPr="00AD5655" w:rsidRDefault="00D92EDC" w:rsidP="00940F74">
      <w:pPr>
        <w:pStyle w:val="BodyText"/>
        <w:spacing w:after="120"/>
        <w:jc w:val="center"/>
        <w:rPr>
          <w:sz w:val="24"/>
        </w:rPr>
      </w:pPr>
    </w:p>
    <w:p w:rsidR="003E2351" w:rsidRPr="00311F74" w:rsidRDefault="00C414F5" w:rsidP="00311F74">
      <w:pPr>
        <w:pStyle w:val="BodyText"/>
        <w:numPr>
          <w:ilvl w:val="0"/>
          <w:numId w:val="49"/>
        </w:numPr>
        <w:spacing w:after="120"/>
        <w:ind w:left="360"/>
        <w:rPr>
          <w:sz w:val="24"/>
        </w:rPr>
      </w:pPr>
      <w:r w:rsidRPr="00AD5655">
        <w:rPr>
          <w:sz w:val="24"/>
        </w:rPr>
        <w:lastRenderedPageBreak/>
        <w:t xml:space="preserve">XML defines a set of rules for encoding PDF in a format that is both human-readable and machine-readable. </w:t>
      </w:r>
      <w:r w:rsidR="00B04ABA" w:rsidRPr="00AD5655">
        <w:rPr>
          <w:sz w:val="24"/>
        </w:rPr>
        <w:t xml:space="preserve">Following </w:t>
      </w:r>
      <w:r w:rsidR="006678C8" w:rsidRPr="00AD5655">
        <w:rPr>
          <w:sz w:val="24"/>
        </w:rPr>
        <w:t>is a snippet of XML for employee’s SSN. It</w:t>
      </w:r>
      <w:r w:rsidR="008A389E" w:rsidRPr="00AD5655">
        <w:rPr>
          <w:sz w:val="24"/>
        </w:rPr>
        <w:t xml:space="preserve"> includes both data (XXX-XX-9860) and metadata </w:t>
      </w:r>
      <w:r w:rsidR="00342084" w:rsidRPr="00AD5655">
        <w:rPr>
          <w:sz w:val="24"/>
        </w:rPr>
        <w:t>(</w:t>
      </w:r>
      <w:r w:rsidR="003604CD" w:rsidRPr="00AD5655">
        <w:rPr>
          <w:sz w:val="24"/>
        </w:rPr>
        <w:t xml:space="preserve">e.g., </w:t>
      </w:r>
      <w:r w:rsidR="00342084" w:rsidRPr="00AD5655">
        <w:rPr>
          <w:sz w:val="24"/>
        </w:rPr>
        <w:t xml:space="preserve">text box </w:t>
      </w:r>
      <w:r w:rsidR="007E39DA" w:rsidRPr="00AD5655">
        <w:rPr>
          <w:sz w:val="24"/>
        </w:rPr>
        <w:t xml:space="preserve">coordination, </w:t>
      </w:r>
      <w:r w:rsidR="003604CD" w:rsidRPr="00AD5655">
        <w:rPr>
          <w:sz w:val="24"/>
        </w:rPr>
        <w:t>height, width, etc</w:t>
      </w:r>
      <w:r w:rsidR="007E1C9F" w:rsidRPr="00AD5655">
        <w:rPr>
          <w:sz w:val="24"/>
        </w:rPr>
        <w:t>.</w:t>
      </w:r>
      <w:r w:rsidR="00342084" w:rsidRPr="00AD5655">
        <w:rPr>
          <w:sz w:val="24"/>
        </w:rPr>
        <w:t>)</w:t>
      </w:r>
    </w:p>
    <w:p w:rsidR="003E2351" w:rsidRPr="00AD5655" w:rsidRDefault="00890870" w:rsidP="00EA7277">
      <w:pPr>
        <w:pStyle w:val="BodyText"/>
        <w:spacing w:after="120"/>
        <w:jc w:val="center"/>
        <w:rPr>
          <w:sz w:val="24"/>
        </w:rPr>
      </w:pPr>
      <w:r w:rsidRPr="00AD5655">
        <w:rPr>
          <w:noProof/>
          <w:sz w:val="24"/>
        </w:rPr>
        <w:drawing>
          <wp:inline distT="0" distB="0" distL="0" distR="0" wp14:anchorId="0383EC57" wp14:editId="47592432">
            <wp:extent cx="3384550" cy="1893685"/>
            <wp:effectExtent l="0" t="0" r="0" b="0"/>
            <wp:docPr id="12" name="Picture 4" descr="A screenshot of a cell phon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FB30AFB8-59C0-4D9A-A387-AC6E1FE645E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screenshot of a cell phone&#10;&#10;Description automatically generated">
                      <a:extLst>
                        <a:ext uri="{FF2B5EF4-FFF2-40B4-BE49-F238E27FC236}">
                          <a16:creationId xmlns:a16="http://schemas.microsoft.com/office/drawing/2014/main" id="{FB30AFB8-59C0-4D9A-A387-AC6E1FE645E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3222" cy="18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351" w:rsidRDefault="00890870" w:rsidP="00584F90">
      <w:pPr>
        <w:pStyle w:val="BodyText"/>
        <w:spacing w:after="120"/>
        <w:jc w:val="center"/>
        <w:rPr>
          <w:sz w:val="24"/>
        </w:rPr>
      </w:pPr>
      <w:r w:rsidRPr="00AD5655">
        <w:rPr>
          <w:noProof/>
          <w:sz w:val="24"/>
        </w:rPr>
        <w:drawing>
          <wp:inline distT="0" distB="0" distL="0" distR="0" wp14:anchorId="4B67F469" wp14:editId="562AAA35">
            <wp:extent cx="5473700" cy="644446"/>
            <wp:effectExtent l="0" t="0" r="0" b="0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A6217492-4FE4-4A93-BA44-927F8A1548D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A6217492-4FE4-4A93-BA44-927F8A1548D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5590" cy="65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ABE" w:rsidRDefault="00CF4ABE" w:rsidP="00584F90">
      <w:pPr>
        <w:pStyle w:val="BodyText"/>
        <w:spacing w:after="120"/>
        <w:jc w:val="center"/>
        <w:rPr>
          <w:sz w:val="24"/>
        </w:rPr>
      </w:pPr>
    </w:p>
    <w:p w:rsidR="00CF4ABE" w:rsidRPr="00AD5655" w:rsidRDefault="00CF4ABE" w:rsidP="00584F90">
      <w:pPr>
        <w:pStyle w:val="BodyText"/>
        <w:spacing w:after="120"/>
        <w:jc w:val="center"/>
        <w:rPr>
          <w:sz w:val="24"/>
        </w:rPr>
      </w:pPr>
    </w:p>
    <w:p w:rsidR="003E2351" w:rsidRPr="00AD5655" w:rsidRDefault="00B2104C" w:rsidP="005043DB">
      <w:pPr>
        <w:pStyle w:val="BodyText"/>
        <w:numPr>
          <w:ilvl w:val="0"/>
          <w:numId w:val="49"/>
        </w:numPr>
        <w:spacing w:after="120"/>
        <w:ind w:left="360"/>
        <w:rPr>
          <w:sz w:val="24"/>
        </w:rPr>
      </w:pPr>
      <w:r>
        <w:rPr>
          <w:sz w:val="24"/>
        </w:rPr>
        <w:t xml:space="preserve">When you want to extract an element in a PDF, </w:t>
      </w:r>
      <w:r w:rsidR="00601631">
        <w:rPr>
          <w:sz w:val="24"/>
        </w:rPr>
        <w:t xml:space="preserve">you </w:t>
      </w:r>
      <w:r>
        <w:rPr>
          <w:sz w:val="24"/>
        </w:rPr>
        <w:t xml:space="preserve">should </w:t>
      </w:r>
      <w:r w:rsidR="002018AA">
        <w:rPr>
          <w:sz w:val="24"/>
        </w:rPr>
        <w:t xml:space="preserve">think about </w:t>
      </w:r>
      <w:r w:rsidR="00B62636">
        <w:rPr>
          <w:sz w:val="24"/>
        </w:rPr>
        <w:t>the</w:t>
      </w:r>
      <w:r w:rsidR="002018AA">
        <w:rPr>
          <w:sz w:val="24"/>
        </w:rPr>
        <w:t xml:space="preserve"> page </w:t>
      </w:r>
      <w:r w:rsidR="00B62636">
        <w:rPr>
          <w:sz w:val="24"/>
        </w:rPr>
        <w:t xml:space="preserve">and the element location </w:t>
      </w:r>
      <w:r w:rsidR="002018AA">
        <w:rPr>
          <w:sz w:val="24"/>
        </w:rPr>
        <w:t>in terms of X-Y coordinat</w:t>
      </w:r>
      <w:r w:rsidR="00272681">
        <w:rPr>
          <w:sz w:val="24"/>
        </w:rPr>
        <w:t>es</w:t>
      </w:r>
      <w:r w:rsidR="002018AA">
        <w:rPr>
          <w:sz w:val="24"/>
        </w:rPr>
        <w:t>.</w:t>
      </w:r>
      <w:r w:rsidR="00601631">
        <w:rPr>
          <w:sz w:val="24"/>
        </w:rPr>
        <w:t xml:space="preserve"> </w:t>
      </w:r>
      <w:r w:rsidR="006C41B4">
        <w:rPr>
          <w:sz w:val="24"/>
        </w:rPr>
        <w:t>The X-axis spans the width of the PDF page and the Y-axis spans the height of the page. Every element has its bounds defined by a bounding box which consists of 4 coordinates.</w:t>
      </w:r>
      <w:r w:rsidR="006C41B4">
        <w:rPr>
          <w:sz w:val="24"/>
        </w:rPr>
        <w:t xml:space="preserve"> </w:t>
      </w:r>
      <w:r w:rsidR="001051FA">
        <w:rPr>
          <w:sz w:val="24"/>
        </w:rPr>
        <w:t>These coordinate</w:t>
      </w:r>
      <w:r w:rsidR="002018AA">
        <w:rPr>
          <w:sz w:val="24"/>
        </w:rPr>
        <w:t>s (</w:t>
      </w:r>
      <w:r w:rsidR="005223E5" w:rsidRPr="00AD5655">
        <w:rPr>
          <w:sz w:val="24"/>
        </w:rPr>
        <w:t>X0, Y0, X1, Y1</w:t>
      </w:r>
      <w:r w:rsidR="002018AA">
        <w:rPr>
          <w:sz w:val="24"/>
        </w:rPr>
        <w:t xml:space="preserve">) represent left, bottom, right and top of the text box, which would give us </w:t>
      </w:r>
      <w:r w:rsidR="00F55E59">
        <w:rPr>
          <w:sz w:val="24"/>
        </w:rPr>
        <w:t xml:space="preserve">the </w:t>
      </w:r>
      <w:r w:rsidR="004C2007">
        <w:rPr>
          <w:sz w:val="24"/>
        </w:rPr>
        <w:t>location</w:t>
      </w:r>
      <w:r w:rsidR="002018AA">
        <w:rPr>
          <w:sz w:val="24"/>
        </w:rPr>
        <w:t xml:space="preserve"> of </w:t>
      </w:r>
      <w:r w:rsidR="003D2F37" w:rsidRPr="00AD5655">
        <w:rPr>
          <w:sz w:val="24"/>
        </w:rPr>
        <w:t xml:space="preserve">information we are interested in the PDF page. </w:t>
      </w:r>
      <w:r w:rsidR="00C73D0E" w:rsidRPr="00AD5655">
        <w:rPr>
          <w:sz w:val="24"/>
        </w:rPr>
        <w:t xml:space="preserve">In </w:t>
      </w:r>
      <w:r w:rsidR="00021A97" w:rsidRPr="00AD5655">
        <w:rPr>
          <w:sz w:val="24"/>
        </w:rPr>
        <w:t>following</w:t>
      </w:r>
      <w:r w:rsidR="00C73D0E" w:rsidRPr="00AD5655">
        <w:rPr>
          <w:sz w:val="24"/>
        </w:rPr>
        <w:t xml:space="preserve"> example, coordination [195, 735, 243, 745] indicate</w:t>
      </w:r>
      <w:r w:rsidR="00D80363" w:rsidRPr="00AD5655">
        <w:rPr>
          <w:sz w:val="24"/>
        </w:rPr>
        <w:t>s</w:t>
      </w:r>
      <w:r w:rsidR="00C73D0E" w:rsidRPr="00AD5655">
        <w:rPr>
          <w:sz w:val="24"/>
        </w:rPr>
        <w:t xml:space="preserve"> employee’s SSN (XXX-XX-9860)</w:t>
      </w:r>
      <w:r w:rsidR="00AD3429" w:rsidRPr="00AD5655">
        <w:rPr>
          <w:sz w:val="24"/>
        </w:rPr>
        <w:t xml:space="preserve"> and [</w:t>
      </w:r>
      <w:r w:rsidR="00683119" w:rsidRPr="00AD5655">
        <w:rPr>
          <w:sz w:val="24"/>
        </w:rPr>
        <w:t>370, 662, 430, 672</w:t>
      </w:r>
      <w:r w:rsidR="00AD3429" w:rsidRPr="00AD5655">
        <w:rPr>
          <w:sz w:val="24"/>
        </w:rPr>
        <w:t>]</w:t>
      </w:r>
      <w:r w:rsidR="00683119" w:rsidRPr="00AD5655">
        <w:rPr>
          <w:sz w:val="24"/>
        </w:rPr>
        <w:t xml:space="preserve"> indicates wage</w:t>
      </w:r>
      <w:r w:rsidR="00C53BDE" w:rsidRPr="00AD5655">
        <w:rPr>
          <w:sz w:val="24"/>
        </w:rPr>
        <w:t xml:space="preserve"> (34661.45)</w:t>
      </w:r>
      <w:r w:rsidR="00683119" w:rsidRPr="00AD5655">
        <w:rPr>
          <w:sz w:val="24"/>
        </w:rPr>
        <w:t>.</w:t>
      </w:r>
      <w:r w:rsidR="00C53BDE" w:rsidRPr="00AD5655">
        <w:rPr>
          <w:sz w:val="24"/>
        </w:rPr>
        <w:t xml:space="preserve"> </w:t>
      </w:r>
    </w:p>
    <w:p w:rsidR="00D87A75" w:rsidRPr="00AD5655" w:rsidRDefault="00B917A3" w:rsidP="00352B19">
      <w:pPr>
        <w:pStyle w:val="BodyText"/>
        <w:spacing w:after="120"/>
        <w:jc w:val="center"/>
        <w:rPr>
          <w:sz w:val="24"/>
        </w:rPr>
      </w:pPr>
      <w:r>
        <w:rPr>
          <w:noProof/>
        </w:rPr>
        <w:drawing>
          <wp:inline distT="0" distB="0" distL="0" distR="0" wp14:anchorId="5DE7248B" wp14:editId="0622996E">
            <wp:extent cx="4505952" cy="270742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55621" cy="273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2B19" w:rsidRPr="00352B19">
        <w:rPr>
          <w:rFonts w:ascii="Verdana" w:hAnsi="Verdana"/>
          <w:noProof/>
          <w:sz w:val="22"/>
          <w:szCs w:val="20"/>
        </w:rPr>
        <w:t xml:space="preserve"> </w:t>
      </w:r>
      <w:r w:rsidR="00352B19" w:rsidRPr="00352B19">
        <w:rPr>
          <w:noProof/>
          <w:sz w:val="24"/>
        </w:rPr>
        <w:drawing>
          <wp:inline distT="0" distB="0" distL="0" distR="0" wp14:anchorId="3078743F" wp14:editId="45A35337">
            <wp:extent cx="2188897" cy="572201"/>
            <wp:effectExtent l="0" t="0" r="0" b="0"/>
            <wp:docPr id="45" name="Picture 44">
              <a:extLst xmlns:a="http://schemas.openxmlformats.org/drawingml/2006/main">
                <a:ext uri="{FF2B5EF4-FFF2-40B4-BE49-F238E27FC236}">
                  <a16:creationId xmlns:a16="http://schemas.microsoft.com/office/drawing/2014/main" id="{79E792C3-D655-4017-B20D-4AC6DDA2387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4">
                      <a:extLst>
                        <a:ext uri="{FF2B5EF4-FFF2-40B4-BE49-F238E27FC236}">
                          <a16:creationId xmlns:a16="http://schemas.microsoft.com/office/drawing/2014/main" id="{79E792C3-D655-4017-B20D-4AC6DDA2387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48286" cy="58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8D6" w:rsidRPr="00AD5655" w:rsidRDefault="0031478A" w:rsidP="00AC58D6">
      <w:pPr>
        <w:pStyle w:val="BodyText"/>
        <w:numPr>
          <w:ilvl w:val="0"/>
          <w:numId w:val="49"/>
        </w:numPr>
        <w:spacing w:after="120"/>
        <w:ind w:left="360"/>
        <w:rPr>
          <w:sz w:val="24"/>
        </w:rPr>
      </w:pPr>
      <w:r w:rsidRPr="00AD5655">
        <w:rPr>
          <w:sz w:val="24"/>
        </w:rPr>
        <w:t xml:space="preserve">We can extract each </w:t>
      </w:r>
      <w:r w:rsidR="005B0DBD">
        <w:rPr>
          <w:sz w:val="24"/>
        </w:rPr>
        <w:t xml:space="preserve">piece of </w:t>
      </w:r>
      <w:r w:rsidR="00360C04" w:rsidRPr="00AD5655">
        <w:rPr>
          <w:sz w:val="24"/>
        </w:rPr>
        <w:t>relevant information</w:t>
      </w:r>
      <w:r w:rsidR="00757B9F" w:rsidRPr="00AD5655">
        <w:rPr>
          <w:sz w:val="24"/>
        </w:rPr>
        <w:t xml:space="preserve"> individually using </w:t>
      </w:r>
      <w:r w:rsidR="00A318B2" w:rsidRPr="00AD5655">
        <w:rPr>
          <w:sz w:val="24"/>
        </w:rPr>
        <w:t>their corresponding text box coordination</w:t>
      </w:r>
      <w:r w:rsidR="00AD45A3">
        <w:rPr>
          <w:sz w:val="24"/>
        </w:rPr>
        <w:t xml:space="preserve">, </w:t>
      </w:r>
      <w:r w:rsidR="00AD5077">
        <w:rPr>
          <w:sz w:val="24"/>
        </w:rPr>
        <w:t xml:space="preserve">and </w:t>
      </w:r>
      <w:r w:rsidR="00AD45A3">
        <w:rPr>
          <w:sz w:val="24"/>
        </w:rPr>
        <w:t xml:space="preserve">then </w:t>
      </w:r>
      <w:r w:rsidR="007277E2" w:rsidRPr="00AD5655">
        <w:rPr>
          <w:sz w:val="24"/>
        </w:rPr>
        <w:t xml:space="preserve">combined </w:t>
      </w:r>
      <w:r w:rsidR="001635BC" w:rsidRPr="00AD5655">
        <w:rPr>
          <w:sz w:val="24"/>
        </w:rPr>
        <w:t xml:space="preserve">all </w:t>
      </w:r>
      <w:r w:rsidR="006C50C6" w:rsidRPr="00AD5655">
        <w:rPr>
          <w:sz w:val="24"/>
        </w:rPr>
        <w:t>scraped</w:t>
      </w:r>
      <w:r w:rsidR="001635BC" w:rsidRPr="00AD5655">
        <w:rPr>
          <w:sz w:val="24"/>
        </w:rPr>
        <w:t xml:space="preserve"> information into single observation.</w:t>
      </w:r>
    </w:p>
    <w:p w:rsidR="00584F90" w:rsidRPr="00AD5655" w:rsidRDefault="007E52F0" w:rsidP="00EA6C8B">
      <w:pPr>
        <w:pStyle w:val="BodyText"/>
        <w:spacing w:after="120"/>
        <w:jc w:val="center"/>
        <w:rPr>
          <w:sz w:val="24"/>
        </w:rPr>
      </w:pPr>
      <w:r>
        <w:rPr>
          <w:sz w:val="24"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Arrow: Down 2" o:spid="_x0000_s1055" type="#_x0000_t67" style="position:absolute;left:0;text-align:left;margin-left:88.7pt;margin-top:133.35pt;width:31.3pt;height:31.9pt;z-index:251668992;visibility:visible;mso-wrap-style:square;mso-wrap-distance-left:9pt;mso-wrap-distance-top:0;mso-wrap-distance-right:9pt;mso-wrap-distance-bottom:0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" adj="10800" fillcolor="#254163 [1636]" strokecolor="#4579b8 [3044]">
            <v:fill color2="#4477b6 [3012]" rotate="t" angle="180" colors="0 #2c5d98;52429f #3c7bc7;1 #3a7ccb" focus="100%" type="gradient">
              <o:fill v:ext="view" type="gradientUnscaled"/>
            </v:fill>
            <v:shadow on="t" color="black" opacity="22937f" origin=",.5" offset="0,.63889mm"/>
          </v:shape>
        </w:pict>
      </w:r>
      <w:r w:rsidR="00EA6C8B" w:rsidRPr="00AD5655">
        <w:rPr>
          <w:sz w:val="24"/>
        </w:rPr>
        <w:t xml:space="preserve">                                                           </w:t>
      </w:r>
      <w:r w:rsidR="00D160A1">
        <w:rPr>
          <w:sz w:val="24"/>
        </w:rPr>
        <w:t xml:space="preserve">                   </w:t>
      </w:r>
      <w:r w:rsidR="00EA6C8B" w:rsidRPr="00AD5655">
        <w:rPr>
          <w:noProof/>
          <w:sz w:val="24"/>
        </w:rPr>
        <w:drawing>
          <wp:inline distT="0" distB="0" distL="0" distR="0" wp14:anchorId="7FCD9BB9" wp14:editId="4B612B4E">
            <wp:extent cx="2787650" cy="1899834"/>
            <wp:effectExtent l="0" t="0" r="0" b="0"/>
            <wp:docPr id="44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D57E17B3-8CB2-41F1-B676-000EF237186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D57E17B3-8CB2-41F1-B676-000EF237186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02223" cy="190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7B8D" w:rsidRPr="00AD5655">
        <w:rPr>
          <w:noProof/>
          <w:sz w:val="24"/>
        </w:rPr>
        <w:drawing>
          <wp:anchor distT="0" distB="0" distL="114300" distR="114300" simplePos="0" relativeHeight="251413504" behindDoc="0" locked="0" layoutInCell="1" allowOverlap="1" wp14:anchorId="0AE21E75" wp14:editId="34996656">
            <wp:simplePos x="0" y="0"/>
            <wp:positionH relativeFrom="column">
              <wp:posOffset>76200</wp:posOffset>
            </wp:positionH>
            <wp:positionV relativeFrom="paragraph">
              <wp:posOffset>46355</wp:posOffset>
            </wp:positionV>
            <wp:extent cx="2654002" cy="1492250"/>
            <wp:effectExtent l="0" t="0" r="0" b="0"/>
            <wp:wrapNone/>
            <wp:docPr id="16" name="Content Placeholder 42" descr="A screenshot of a social media pos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10451FD-C4BE-4BB8-A323-737060CA7419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42" descr="A screenshot of a social media post&#10;&#10;Description automatically generated">
                      <a:extLst>
                        <a:ext uri="{FF2B5EF4-FFF2-40B4-BE49-F238E27FC236}">
                          <a16:creationId xmlns:a16="http://schemas.microsoft.com/office/drawing/2014/main" id="{310451FD-C4BE-4BB8-A323-737060CA7419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002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84F90" w:rsidRPr="00AD5655" w:rsidRDefault="00A97B8D" w:rsidP="00515BB4">
      <w:pPr>
        <w:pStyle w:val="BodyText"/>
        <w:spacing w:after="120"/>
        <w:rPr>
          <w:sz w:val="24"/>
        </w:rPr>
      </w:pPr>
      <w:r w:rsidRPr="00AD5655">
        <w:rPr>
          <w:noProof/>
          <w:sz w:val="24"/>
        </w:rPr>
        <w:drawing>
          <wp:anchor distT="0" distB="0" distL="114300" distR="114300" simplePos="0" relativeHeight="251420672" behindDoc="0" locked="0" layoutInCell="1" allowOverlap="1" wp14:anchorId="1380B50D" wp14:editId="7BF7D2DF">
            <wp:simplePos x="0" y="0"/>
            <wp:positionH relativeFrom="column">
              <wp:posOffset>76200</wp:posOffset>
            </wp:positionH>
            <wp:positionV relativeFrom="paragraph">
              <wp:posOffset>293370</wp:posOffset>
            </wp:positionV>
            <wp:extent cx="5943600" cy="361950"/>
            <wp:effectExtent l="0" t="0" r="0" b="0"/>
            <wp:wrapNone/>
            <wp:docPr id="22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F128C527-9390-4E5D-B257-9BD2065D3A2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F128C527-9390-4E5D-B257-9BD2065D3A2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5328D" w:rsidRPr="00AE1C8E" w:rsidRDefault="00996101" w:rsidP="00AE1C8E">
      <w:pPr>
        <w:pStyle w:val="BodyText"/>
        <w:numPr>
          <w:ilvl w:val="0"/>
          <w:numId w:val="49"/>
        </w:numPr>
        <w:spacing w:after="120"/>
        <w:ind w:left="360"/>
        <w:rPr>
          <w:sz w:val="24"/>
        </w:rPr>
      </w:pPr>
      <w:r>
        <w:rPr>
          <w:sz w:val="24"/>
        </w:rPr>
        <w:t>I</w:t>
      </w:r>
      <w:r w:rsidR="00C923F6">
        <w:rPr>
          <w:sz w:val="24"/>
        </w:rPr>
        <w:t xml:space="preserve">nformation </w:t>
      </w:r>
      <w:r w:rsidR="008A0256">
        <w:rPr>
          <w:sz w:val="24"/>
        </w:rPr>
        <w:t xml:space="preserve">in </w:t>
      </w:r>
      <w:r w:rsidR="008A0256">
        <w:rPr>
          <w:sz w:val="24"/>
        </w:rPr>
        <w:t>subsequent pages/documents</w:t>
      </w:r>
      <w:r w:rsidR="008A0256">
        <w:rPr>
          <w:sz w:val="24"/>
        </w:rPr>
        <w:t xml:space="preserve"> </w:t>
      </w:r>
      <w:r>
        <w:rPr>
          <w:sz w:val="24"/>
        </w:rPr>
        <w:t xml:space="preserve">should </w:t>
      </w:r>
      <w:r w:rsidR="00C85BEF">
        <w:rPr>
          <w:sz w:val="24"/>
        </w:rPr>
        <w:t>not always be bounded</w:t>
      </w:r>
      <w:r w:rsidR="00715831">
        <w:rPr>
          <w:sz w:val="24"/>
        </w:rPr>
        <w:t xml:space="preserve"> in text box</w:t>
      </w:r>
      <w:r w:rsidR="008A0256">
        <w:rPr>
          <w:sz w:val="24"/>
        </w:rPr>
        <w:t>es</w:t>
      </w:r>
      <w:r w:rsidR="00715831">
        <w:rPr>
          <w:sz w:val="24"/>
        </w:rPr>
        <w:t xml:space="preserve"> with the same </w:t>
      </w:r>
      <w:r w:rsidR="00715831">
        <w:rPr>
          <w:sz w:val="24"/>
        </w:rPr>
        <w:t>coordinates</w:t>
      </w:r>
      <w:r w:rsidR="008A0256">
        <w:rPr>
          <w:sz w:val="24"/>
        </w:rPr>
        <w:t xml:space="preserve"> as the first page</w:t>
      </w:r>
      <w:r w:rsidR="0002591D">
        <w:rPr>
          <w:sz w:val="24"/>
        </w:rPr>
        <w:t>/document</w:t>
      </w:r>
      <w:r w:rsidR="00C85BEF">
        <w:rPr>
          <w:sz w:val="24"/>
        </w:rPr>
        <w:t xml:space="preserve">. </w:t>
      </w:r>
      <w:r w:rsidR="00E65DA3">
        <w:rPr>
          <w:sz w:val="24"/>
        </w:rPr>
        <w:t xml:space="preserve">For example, length of home address varies from </w:t>
      </w:r>
      <w:r w:rsidR="00E65DA3">
        <w:rPr>
          <w:sz w:val="24"/>
        </w:rPr>
        <w:t xml:space="preserve">employee </w:t>
      </w:r>
      <w:r w:rsidR="00E65DA3">
        <w:rPr>
          <w:sz w:val="24"/>
        </w:rPr>
        <w:t xml:space="preserve">to </w:t>
      </w:r>
      <w:r w:rsidR="00E65DA3">
        <w:rPr>
          <w:sz w:val="24"/>
        </w:rPr>
        <w:t>employee</w:t>
      </w:r>
      <w:r w:rsidR="007F5768">
        <w:rPr>
          <w:sz w:val="24"/>
        </w:rPr>
        <w:t xml:space="preserve"> so that, the </w:t>
      </w:r>
      <w:r w:rsidR="007F5768">
        <w:rPr>
          <w:sz w:val="24"/>
        </w:rPr>
        <w:t xml:space="preserve">coordinates </w:t>
      </w:r>
      <w:r w:rsidR="007F5768">
        <w:rPr>
          <w:sz w:val="24"/>
        </w:rPr>
        <w:t xml:space="preserve">of </w:t>
      </w:r>
      <w:r w:rsidR="007F5768">
        <w:rPr>
          <w:sz w:val="24"/>
        </w:rPr>
        <w:t xml:space="preserve">home address </w:t>
      </w:r>
      <w:r w:rsidR="007F5768">
        <w:rPr>
          <w:sz w:val="24"/>
        </w:rPr>
        <w:t>should be different from page to page. To overcome th</w:t>
      </w:r>
      <w:r w:rsidR="000B7F04">
        <w:rPr>
          <w:sz w:val="24"/>
        </w:rPr>
        <w:t>is</w:t>
      </w:r>
      <w:r w:rsidR="007F5768">
        <w:rPr>
          <w:sz w:val="24"/>
        </w:rPr>
        <w:t xml:space="preserve"> issue, </w:t>
      </w:r>
      <w:r w:rsidR="007F5768" w:rsidRPr="00E34276">
        <w:rPr>
          <w:sz w:val="24"/>
        </w:rPr>
        <w:t>“</w:t>
      </w:r>
      <w:proofErr w:type="spellStart"/>
      <w:r w:rsidR="007F5768" w:rsidRPr="00E34276">
        <w:rPr>
          <w:sz w:val="24"/>
        </w:rPr>
        <w:t>pdfquery</w:t>
      </w:r>
      <w:proofErr w:type="spellEnd"/>
      <w:r w:rsidR="007F5768" w:rsidRPr="00E34276">
        <w:rPr>
          <w:sz w:val="24"/>
        </w:rPr>
        <w:t>” allows us to use option, “</w:t>
      </w:r>
      <w:proofErr w:type="spellStart"/>
      <w:proofErr w:type="gramStart"/>
      <w:r w:rsidR="007F5768" w:rsidRPr="00E34276">
        <w:rPr>
          <w:sz w:val="24"/>
        </w:rPr>
        <w:t>LTTextLineHorizontal:overlaps</w:t>
      </w:r>
      <w:proofErr w:type="gramEnd"/>
      <w:r w:rsidR="007F5768" w:rsidRPr="00E34276">
        <w:rPr>
          <w:sz w:val="24"/>
        </w:rPr>
        <w:t>_bbox</w:t>
      </w:r>
      <w:proofErr w:type="spellEnd"/>
      <w:r w:rsidR="007F5768" w:rsidRPr="00E34276">
        <w:rPr>
          <w:sz w:val="24"/>
        </w:rPr>
        <w:t>(X0, Y0, X1, Y1)”</w:t>
      </w:r>
      <w:r w:rsidR="00AE1C8E">
        <w:rPr>
          <w:sz w:val="24"/>
        </w:rPr>
        <w:t xml:space="preserve">. </w:t>
      </w:r>
      <w:r w:rsidR="007F5768" w:rsidRPr="00AE1C8E">
        <w:rPr>
          <w:sz w:val="24"/>
        </w:rPr>
        <w:t xml:space="preserve">As soon as the text box </w:t>
      </w:r>
      <w:r w:rsidR="007F5768" w:rsidRPr="00AE1C8E">
        <w:rPr>
          <w:sz w:val="24"/>
        </w:rPr>
        <w:t>(X0, Y0, X1, Y1)</w:t>
      </w:r>
      <w:r w:rsidR="007F5768" w:rsidRPr="00AE1C8E">
        <w:rPr>
          <w:sz w:val="24"/>
        </w:rPr>
        <w:t xml:space="preserve"> we specify </w:t>
      </w:r>
      <w:r w:rsidR="002D51F6">
        <w:rPr>
          <w:sz w:val="24"/>
        </w:rPr>
        <w:t xml:space="preserve">initially </w:t>
      </w:r>
      <w:r w:rsidR="007F5768" w:rsidRPr="00AE1C8E">
        <w:rPr>
          <w:sz w:val="24"/>
        </w:rPr>
        <w:t>overlaps the text boxes in</w:t>
      </w:r>
      <w:r w:rsidR="002D51F6">
        <w:rPr>
          <w:sz w:val="24"/>
        </w:rPr>
        <w:t xml:space="preserve"> subsequent page</w:t>
      </w:r>
      <w:r w:rsidR="007F5768" w:rsidRPr="00AE1C8E">
        <w:rPr>
          <w:sz w:val="24"/>
        </w:rPr>
        <w:t xml:space="preserve">, we </w:t>
      </w:r>
      <w:r w:rsidR="002D51F6">
        <w:rPr>
          <w:sz w:val="24"/>
        </w:rPr>
        <w:t>should</w:t>
      </w:r>
      <w:r w:rsidR="007F5768" w:rsidRPr="00AE1C8E">
        <w:rPr>
          <w:sz w:val="24"/>
        </w:rPr>
        <w:t xml:space="preserve"> extract the </w:t>
      </w:r>
      <w:r w:rsidR="002D51F6">
        <w:rPr>
          <w:sz w:val="24"/>
        </w:rPr>
        <w:t>correct information</w:t>
      </w:r>
      <w:r w:rsidR="00DD31A2">
        <w:rPr>
          <w:sz w:val="24"/>
        </w:rPr>
        <w:t xml:space="preserve"> in all pages</w:t>
      </w:r>
      <w:r w:rsidR="002D51F6">
        <w:rPr>
          <w:sz w:val="24"/>
        </w:rPr>
        <w:t>. For example</w:t>
      </w:r>
      <w:r w:rsidR="00593FEA">
        <w:rPr>
          <w:sz w:val="24"/>
        </w:rPr>
        <w:t xml:space="preserve">, the text box </w:t>
      </w:r>
      <w:r w:rsidR="00593FEA" w:rsidRPr="00AD5655">
        <w:rPr>
          <w:sz w:val="24"/>
        </w:rPr>
        <w:t>[370, 662, 430, 672]</w:t>
      </w:r>
      <w:r w:rsidR="00593FEA">
        <w:rPr>
          <w:sz w:val="24"/>
        </w:rPr>
        <w:t xml:space="preserve"> overlaps all the text boxes for SSN in a PDF. </w:t>
      </w:r>
    </w:p>
    <w:p w:rsidR="00EF0B33" w:rsidRDefault="0092537D" w:rsidP="00715831">
      <w:pPr>
        <w:pStyle w:val="BodyText"/>
        <w:numPr>
          <w:ilvl w:val="0"/>
          <w:numId w:val="49"/>
        </w:numPr>
        <w:spacing w:after="120"/>
        <w:ind w:left="360"/>
        <w:rPr>
          <w:sz w:val="24"/>
        </w:rPr>
      </w:pPr>
      <w:r>
        <w:rPr>
          <w:sz w:val="24"/>
        </w:rPr>
        <w:t xml:space="preserve">Once we </w:t>
      </w:r>
      <w:r w:rsidR="007E52F0">
        <w:rPr>
          <w:sz w:val="24"/>
        </w:rPr>
        <w:t xml:space="preserve">correctly </w:t>
      </w:r>
      <w:bookmarkStart w:id="4" w:name="_GoBack"/>
      <w:bookmarkEnd w:id="4"/>
      <w:r>
        <w:rPr>
          <w:sz w:val="24"/>
        </w:rPr>
        <w:t xml:space="preserve">define the all </w:t>
      </w:r>
      <w:r>
        <w:rPr>
          <w:sz w:val="24"/>
        </w:rPr>
        <w:t>text box coordinates</w:t>
      </w:r>
      <w:r>
        <w:rPr>
          <w:sz w:val="24"/>
        </w:rPr>
        <w:t xml:space="preserve">, </w:t>
      </w:r>
      <w:r w:rsidR="00715831">
        <w:rPr>
          <w:sz w:val="24"/>
        </w:rPr>
        <w:t>we should automate this process with the use of for loop</w:t>
      </w:r>
      <w:r w:rsidR="00AF4297">
        <w:rPr>
          <w:sz w:val="24"/>
        </w:rPr>
        <w:t xml:space="preserve"> and combine rows of observations into a data table</w:t>
      </w:r>
      <w:r w:rsidR="00715831">
        <w:rPr>
          <w:sz w:val="24"/>
        </w:rPr>
        <w:t>.</w:t>
      </w:r>
      <w:r w:rsidR="00107644" w:rsidRPr="00AD5655">
        <w:rPr>
          <w:sz w:val="24"/>
        </w:rPr>
        <w:t xml:space="preserve"> </w:t>
      </w:r>
      <w:r w:rsidR="007D088C" w:rsidRPr="00AD5655">
        <w:rPr>
          <w:sz w:val="24"/>
        </w:rPr>
        <w:t xml:space="preserve">Now </w:t>
      </w:r>
      <w:r w:rsidR="009612BC">
        <w:rPr>
          <w:sz w:val="24"/>
        </w:rPr>
        <w:t xml:space="preserve">we’ve </w:t>
      </w:r>
      <w:r w:rsidR="0045235D" w:rsidRPr="00AD5655">
        <w:rPr>
          <w:sz w:val="24"/>
        </w:rPr>
        <w:t>construct</w:t>
      </w:r>
      <w:r w:rsidR="009612BC">
        <w:rPr>
          <w:sz w:val="24"/>
        </w:rPr>
        <w:t>ed</w:t>
      </w:r>
      <w:r w:rsidR="0045235D" w:rsidRPr="00AD5655">
        <w:rPr>
          <w:sz w:val="24"/>
        </w:rPr>
        <w:t xml:space="preserve"> a structured data </w:t>
      </w:r>
      <w:r w:rsidR="00551D26">
        <w:rPr>
          <w:sz w:val="24"/>
        </w:rPr>
        <w:t>table</w:t>
      </w:r>
      <w:r w:rsidR="007D088C" w:rsidRPr="00AD5655">
        <w:rPr>
          <w:sz w:val="24"/>
        </w:rPr>
        <w:t xml:space="preserve"> from </w:t>
      </w:r>
      <w:r w:rsidR="00A47F8B" w:rsidRPr="00AD5655">
        <w:rPr>
          <w:sz w:val="24"/>
        </w:rPr>
        <w:t xml:space="preserve">an </w:t>
      </w:r>
      <w:r w:rsidR="007D088C" w:rsidRPr="00AD5655">
        <w:rPr>
          <w:sz w:val="24"/>
        </w:rPr>
        <w:t>unstructured PDF file</w:t>
      </w:r>
      <w:r w:rsidR="0045235D" w:rsidRPr="00AD5655">
        <w:rPr>
          <w:sz w:val="24"/>
        </w:rPr>
        <w:t>.</w:t>
      </w:r>
    </w:p>
    <w:p w:rsidR="00A1619D" w:rsidRPr="00AD5655" w:rsidRDefault="00A1619D" w:rsidP="00A1619D">
      <w:pPr>
        <w:pStyle w:val="BodyText"/>
        <w:spacing w:after="120"/>
        <w:ind w:left="360"/>
        <w:rPr>
          <w:sz w:val="24"/>
        </w:rPr>
      </w:pPr>
    </w:p>
    <w:p w:rsidR="00F855AE" w:rsidRPr="00AD5655" w:rsidRDefault="00BC62EC" w:rsidP="00F855AE">
      <w:pPr>
        <w:pStyle w:val="BodyText"/>
        <w:spacing w:after="120"/>
        <w:ind w:left="360"/>
        <w:rPr>
          <w:sz w:val="24"/>
        </w:rPr>
      </w:pPr>
      <w:r w:rsidRPr="00AD5655">
        <w:rPr>
          <w:noProof/>
          <w:sz w:val="24"/>
        </w:rPr>
        <w:drawing>
          <wp:anchor distT="0" distB="0" distL="114300" distR="114300" simplePos="0" relativeHeight="251462656" behindDoc="0" locked="0" layoutInCell="1" allowOverlap="1" wp14:anchorId="7527AAD5" wp14:editId="3A56A51A">
            <wp:simplePos x="0" y="0"/>
            <wp:positionH relativeFrom="column">
              <wp:posOffset>348615</wp:posOffset>
            </wp:positionH>
            <wp:positionV relativeFrom="paragraph">
              <wp:posOffset>6985</wp:posOffset>
            </wp:positionV>
            <wp:extent cx="1086485" cy="609600"/>
            <wp:effectExtent l="0" t="0" r="0" b="0"/>
            <wp:wrapNone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7B5784CD-1321-451B-BABA-A9CE28F1959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7B5784CD-1321-451B-BABA-A9CE28F1959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flipH="1" flipV="1">
                      <a:off x="0" y="0"/>
                      <a:ext cx="108648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D5655">
        <w:rPr>
          <w:noProof/>
          <w:sz w:val="24"/>
        </w:rPr>
        <w:drawing>
          <wp:anchor distT="0" distB="0" distL="114300" distR="114300" simplePos="0" relativeHeight="251718656" behindDoc="0" locked="0" layoutInCell="1" allowOverlap="1" wp14:anchorId="02398A75" wp14:editId="0CF70B4A">
            <wp:simplePos x="0" y="0"/>
            <wp:positionH relativeFrom="column">
              <wp:posOffset>1110615</wp:posOffset>
            </wp:positionH>
            <wp:positionV relativeFrom="paragraph">
              <wp:posOffset>768985</wp:posOffset>
            </wp:positionV>
            <wp:extent cx="1086485" cy="609600"/>
            <wp:effectExtent l="0" t="0" r="0" b="0"/>
            <wp:wrapNone/>
            <wp:docPr id="13" name="Picture 12">
              <a:extLst xmlns:a="http://schemas.openxmlformats.org/drawingml/2006/main">
                <a:ext uri="{FF2B5EF4-FFF2-40B4-BE49-F238E27FC236}">
                  <a16:creationId xmlns:a16="http://schemas.microsoft.com/office/drawing/2014/main" id="{3366A80D-8527-4595-AD88-26C4EF88C38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>
                      <a:extLst>
                        <a:ext uri="{FF2B5EF4-FFF2-40B4-BE49-F238E27FC236}">
                          <a16:creationId xmlns:a16="http://schemas.microsoft.com/office/drawing/2014/main" id="{3366A80D-8527-4595-AD88-26C4EF88C38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flipH="1" flipV="1">
                      <a:off x="0" y="0"/>
                      <a:ext cx="108648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D5655">
        <w:rPr>
          <w:noProof/>
          <w:sz w:val="24"/>
        </w:rPr>
        <w:drawing>
          <wp:anchor distT="0" distB="0" distL="114300" distR="114300" simplePos="0" relativeHeight="251667456" behindDoc="0" locked="0" layoutInCell="1" allowOverlap="1" wp14:anchorId="4B9A52EC" wp14:editId="18ABAC20">
            <wp:simplePos x="0" y="0"/>
            <wp:positionH relativeFrom="column">
              <wp:posOffset>958215</wp:posOffset>
            </wp:positionH>
            <wp:positionV relativeFrom="paragraph">
              <wp:posOffset>616585</wp:posOffset>
            </wp:positionV>
            <wp:extent cx="1086485" cy="609600"/>
            <wp:effectExtent l="0" t="0" r="0" b="0"/>
            <wp:wrapNone/>
            <wp:docPr id="40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6D20E88C-7FEE-4E0B-A8F5-EEB6B42F113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>
                      <a:extLst>
                        <a:ext uri="{FF2B5EF4-FFF2-40B4-BE49-F238E27FC236}">
                          <a16:creationId xmlns:a16="http://schemas.microsoft.com/office/drawing/2014/main" id="{6D20E88C-7FEE-4E0B-A8F5-EEB6B42F113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flipH="1" flipV="1">
                      <a:off x="0" y="0"/>
                      <a:ext cx="108648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D5655">
        <w:rPr>
          <w:noProof/>
          <w:sz w:val="24"/>
        </w:rPr>
        <w:drawing>
          <wp:anchor distT="0" distB="0" distL="114300" distR="114300" simplePos="0" relativeHeight="251616256" behindDoc="0" locked="0" layoutInCell="1" allowOverlap="1" wp14:anchorId="32A02A85" wp14:editId="7EE4555C">
            <wp:simplePos x="0" y="0"/>
            <wp:positionH relativeFrom="column">
              <wp:posOffset>805815</wp:posOffset>
            </wp:positionH>
            <wp:positionV relativeFrom="paragraph">
              <wp:posOffset>464185</wp:posOffset>
            </wp:positionV>
            <wp:extent cx="1086485" cy="609600"/>
            <wp:effectExtent l="0" t="0" r="0" b="0"/>
            <wp:wrapNone/>
            <wp:docPr id="35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F3D88978-2081-4D00-B8B0-189E5D96CEC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F3D88978-2081-4D00-B8B0-189E5D96CEC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flipH="1" flipV="1">
                      <a:off x="0" y="0"/>
                      <a:ext cx="108648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D5655">
        <w:rPr>
          <w:noProof/>
          <w:sz w:val="24"/>
        </w:rPr>
        <w:drawing>
          <wp:anchor distT="0" distB="0" distL="114300" distR="114300" simplePos="0" relativeHeight="251565056" behindDoc="0" locked="0" layoutInCell="1" allowOverlap="1" wp14:anchorId="3603B0F4" wp14:editId="4DC44DAA">
            <wp:simplePos x="0" y="0"/>
            <wp:positionH relativeFrom="column">
              <wp:posOffset>653415</wp:posOffset>
            </wp:positionH>
            <wp:positionV relativeFrom="paragraph">
              <wp:posOffset>311785</wp:posOffset>
            </wp:positionV>
            <wp:extent cx="1086485" cy="609600"/>
            <wp:effectExtent l="0" t="0" r="0" b="0"/>
            <wp:wrapNone/>
            <wp:docPr id="31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DADCEEE4-4D0B-4ED1-8FCA-7AEAA7CF90F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DADCEEE4-4D0B-4ED1-8FCA-7AEAA7CF90F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flipH="1" flipV="1">
                      <a:off x="0" y="0"/>
                      <a:ext cx="108648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D5655">
        <w:rPr>
          <w:noProof/>
          <w:sz w:val="24"/>
        </w:rPr>
        <w:drawing>
          <wp:anchor distT="0" distB="0" distL="114300" distR="114300" simplePos="0" relativeHeight="251513856" behindDoc="0" locked="0" layoutInCell="1" allowOverlap="1" wp14:anchorId="327ED84D" wp14:editId="2908B2E9">
            <wp:simplePos x="0" y="0"/>
            <wp:positionH relativeFrom="column">
              <wp:posOffset>501015</wp:posOffset>
            </wp:positionH>
            <wp:positionV relativeFrom="paragraph">
              <wp:posOffset>159385</wp:posOffset>
            </wp:positionV>
            <wp:extent cx="1086485" cy="609600"/>
            <wp:effectExtent l="0" t="0" r="0" b="0"/>
            <wp:wrapNone/>
            <wp:docPr id="29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8170A441-99BC-462F-917D-4EAE73578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8170A441-99BC-462F-917D-4EAE73578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flipH="1" flipV="1">
                      <a:off x="0" y="0"/>
                      <a:ext cx="108648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84F90" w:rsidRPr="00AD5655" w:rsidRDefault="0045235D" w:rsidP="00E41E17">
      <w:pPr>
        <w:pStyle w:val="BodyText"/>
        <w:spacing w:after="120"/>
        <w:rPr>
          <w:sz w:val="24"/>
        </w:rPr>
      </w:pPr>
      <w:r w:rsidRPr="00AD5655">
        <w:rPr>
          <w:noProof/>
          <w:sz w:val="24"/>
        </w:rPr>
        <w:t xml:space="preserve">                                                                           </w:t>
      </w:r>
      <w:r w:rsidR="00CE58A1" w:rsidRPr="00AD5655">
        <w:rPr>
          <w:noProof/>
          <w:sz w:val="24"/>
        </w:rPr>
        <w:drawing>
          <wp:inline distT="0" distB="0" distL="0" distR="0" wp14:anchorId="6A5539BD" wp14:editId="14B0BC16">
            <wp:extent cx="2797175" cy="946179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25190" cy="95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F90" w:rsidRPr="00AD5655" w:rsidRDefault="007E52F0" w:rsidP="00EA7277">
      <w:pPr>
        <w:pStyle w:val="BodyText"/>
        <w:spacing w:after="120"/>
        <w:jc w:val="center"/>
        <w:rPr>
          <w:sz w:val="24"/>
        </w:rPr>
      </w:pPr>
      <w:r>
        <w:rPr>
          <w:sz w:val="24"/>
        </w:rPr>
        <w:pict>
          <v:shape id="Arrow: Down 18" o:spid="_x0000_s1057" type="#_x0000_t67" style="position:absolute;left:0;text-align:left;margin-left:96.2pt;margin-top:15.95pt;width:31.3pt;height:28.35pt;z-index:251670016;visibility:visible;mso-wrap-style:square;mso-wrap-distance-left:9pt;mso-wrap-distance-top:0;mso-wrap-distance-right:9pt;mso-wrap-distance-bottom:0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" adj="10800" fillcolor="#254163 [1636]" strokecolor="#4579b8 [3044]">
            <v:fill color2="#4477b6 [3012]" rotate="t" angle="180" colors="0 #2c5d98;52429f #3c7bc7;1 #3a7ccb" focus="100%" type="gradient">
              <o:fill v:ext="view" type="gradientUnscaled"/>
            </v:fill>
            <v:shadow on="t" color="black" opacity="22937f" origin=",.5" offset="0,.63889mm"/>
          </v:shape>
        </w:pict>
      </w:r>
    </w:p>
    <w:p w:rsidR="00584F90" w:rsidRPr="00AD5655" w:rsidRDefault="0045235D" w:rsidP="0045235D">
      <w:pPr>
        <w:pStyle w:val="BodyText"/>
        <w:spacing w:after="120"/>
        <w:jc w:val="center"/>
        <w:rPr>
          <w:sz w:val="24"/>
        </w:rPr>
      </w:pPr>
      <w:r w:rsidRPr="00AD5655">
        <w:rPr>
          <w:noProof/>
          <w:sz w:val="24"/>
        </w:rPr>
        <w:t xml:space="preserve">                                                                           </w:t>
      </w:r>
    </w:p>
    <w:p w:rsidR="00584F90" w:rsidRPr="00AD5655" w:rsidRDefault="00584F90" w:rsidP="0045235D">
      <w:pPr>
        <w:pStyle w:val="BodyText"/>
        <w:spacing w:after="120"/>
        <w:rPr>
          <w:sz w:val="24"/>
        </w:rPr>
      </w:pPr>
    </w:p>
    <w:p w:rsidR="00584F90" w:rsidRPr="00AD5655" w:rsidRDefault="00BC62EC" w:rsidP="00EA7277">
      <w:pPr>
        <w:pStyle w:val="BodyText"/>
        <w:spacing w:after="120"/>
        <w:jc w:val="center"/>
        <w:rPr>
          <w:sz w:val="24"/>
        </w:rPr>
      </w:pPr>
      <w:r w:rsidRPr="00AD5655">
        <w:rPr>
          <w:noProof/>
          <w:sz w:val="24"/>
        </w:rPr>
        <w:drawing>
          <wp:inline distT="0" distB="0" distL="0" distR="0" wp14:anchorId="2DBEDD2A" wp14:editId="7DD29A68">
            <wp:extent cx="5943600" cy="1017270"/>
            <wp:effectExtent l="0" t="0" r="0" b="0"/>
            <wp:docPr id="18" name="Picture 17">
              <a:extLst xmlns:a="http://schemas.openxmlformats.org/drawingml/2006/main">
                <a:ext uri="{FF2B5EF4-FFF2-40B4-BE49-F238E27FC236}">
                  <a16:creationId xmlns:a16="http://schemas.microsoft.com/office/drawing/2014/main" id="{271AE12F-3D47-4C02-8A2C-DB63A26C578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>
                      <a:extLst>
                        <a:ext uri="{FF2B5EF4-FFF2-40B4-BE49-F238E27FC236}">
                          <a16:creationId xmlns:a16="http://schemas.microsoft.com/office/drawing/2014/main" id="{271AE12F-3D47-4C02-8A2C-DB63A26C578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235D" w:rsidRPr="00AD5655">
        <w:rPr>
          <w:noProof/>
          <w:sz w:val="24"/>
        </w:rPr>
        <w:t xml:space="preserve"> </w:t>
      </w:r>
    </w:p>
    <w:p w:rsidR="00584F90" w:rsidRPr="00AD5655" w:rsidRDefault="00584F90" w:rsidP="00EA7277">
      <w:pPr>
        <w:pStyle w:val="BodyText"/>
        <w:spacing w:after="120"/>
        <w:jc w:val="center"/>
        <w:rPr>
          <w:sz w:val="24"/>
        </w:rPr>
      </w:pPr>
    </w:p>
    <w:p w:rsidR="00584F90" w:rsidRDefault="00584F90" w:rsidP="009A2780">
      <w:pPr>
        <w:pStyle w:val="BodyText"/>
        <w:spacing w:after="120"/>
        <w:rPr>
          <w:sz w:val="24"/>
        </w:rPr>
      </w:pPr>
    </w:p>
    <w:p w:rsidR="00515BB4" w:rsidRDefault="00515BB4" w:rsidP="009A2780">
      <w:pPr>
        <w:pStyle w:val="BodyText"/>
        <w:spacing w:after="120"/>
        <w:rPr>
          <w:sz w:val="24"/>
        </w:rPr>
      </w:pPr>
    </w:p>
    <w:p w:rsidR="00515BB4" w:rsidRDefault="00515BB4" w:rsidP="009A2780">
      <w:pPr>
        <w:pStyle w:val="BodyText"/>
        <w:spacing w:after="120"/>
        <w:rPr>
          <w:sz w:val="24"/>
        </w:rPr>
      </w:pPr>
    </w:p>
    <w:p w:rsidR="00515BB4" w:rsidRPr="00AD5655" w:rsidRDefault="00515BB4" w:rsidP="009A2780">
      <w:pPr>
        <w:pStyle w:val="BodyText"/>
        <w:spacing w:after="120"/>
        <w:rPr>
          <w:sz w:val="24"/>
        </w:rPr>
      </w:pPr>
    </w:p>
    <w:p w:rsidR="00584F90" w:rsidRPr="00701CE3" w:rsidRDefault="00C10D36" w:rsidP="00701CE3">
      <w:pPr>
        <w:pStyle w:val="Heading1"/>
        <w:numPr>
          <w:ilvl w:val="0"/>
          <w:numId w:val="3"/>
        </w:numPr>
        <w:tabs>
          <w:tab w:val="clear" w:pos="720"/>
        </w:tabs>
        <w:ind w:left="360" w:hanging="360"/>
        <w:rPr>
          <w:rFonts w:ascii="Garamond" w:hAnsi="Garamond"/>
        </w:rPr>
      </w:pPr>
      <w:r>
        <w:rPr>
          <w:rFonts w:ascii="Garamond" w:hAnsi="Garamond"/>
        </w:rPr>
        <w:t>Web</w:t>
      </w:r>
      <w:r w:rsidR="009A2780" w:rsidRPr="00AD5655">
        <w:rPr>
          <w:rFonts w:ascii="Garamond" w:hAnsi="Garamond"/>
        </w:rPr>
        <w:t xml:space="preserve"> Scraping</w:t>
      </w:r>
    </w:p>
    <w:p w:rsidR="00380A93" w:rsidRDefault="00821C38" w:rsidP="00701CE3">
      <w:pPr>
        <w:pStyle w:val="BodyText"/>
        <w:numPr>
          <w:ilvl w:val="0"/>
          <w:numId w:val="49"/>
        </w:numPr>
        <w:spacing w:after="120"/>
        <w:ind w:left="360"/>
        <w:rPr>
          <w:sz w:val="24"/>
        </w:rPr>
      </w:pPr>
      <w:r>
        <w:rPr>
          <w:sz w:val="24"/>
        </w:rPr>
        <w:t xml:space="preserve">Many companies and government agencies </w:t>
      </w:r>
      <w:r w:rsidR="00AD5525">
        <w:rPr>
          <w:sz w:val="24"/>
        </w:rPr>
        <w:t xml:space="preserve">keep records online. </w:t>
      </w:r>
      <w:r w:rsidR="00380A93">
        <w:rPr>
          <w:sz w:val="24"/>
        </w:rPr>
        <w:t xml:space="preserve"> </w:t>
      </w:r>
      <w:r w:rsidR="00AD5525" w:rsidRPr="00AD5525">
        <w:rPr>
          <w:sz w:val="24"/>
        </w:rPr>
        <w:t xml:space="preserve">Price listings, employee directories, historic data (with the use of the internet archive), charts and graphics, file repositories, data in nearly any format can be </w:t>
      </w:r>
      <w:r w:rsidR="00AD5525">
        <w:rPr>
          <w:sz w:val="24"/>
        </w:rPr>
        <w:t>scraped</w:t>
      </w:r>
      <w:r w:rsidR="00AD5525" w:rsidRPr="00AD5525">
        <w:rPr>
          <w:sz w:val="24"/>
        </w:rPr>
        <w:t xml:space="preserve"> from the web and turned into a useful dataset.</w:t>
      </w:r>
    </w:p>
    <w:p w:rsidR="00701CE3" w:rsidRDefault="00B371E3" w:rsidP="00701CE3">
      <w:pPr>
        <w:pStyle w:val="BodyText"/>
        <w:numPr>
          <w:ilvl w:val="0"/>
          <w:numId w:val="49"/>
        </w:numPr>
        <w:spacing w:after="120"/>
        <w:ind w:left="360"/>
        <w:rPr>
          <w:sz w:val="24"/>
        </w:rPr>
      </w:pPr>
      <w:r>
        <w:rPr>
          <w:sz w:val="24"/>
        </w:rPr>
        <w:t xml:space="preserve">Python </w:t>
      </w:r>
      <w:r w:rsidR="00206D67">
        <w:rPr>
          <w:sz w:val="24"/>
        </w:rPr>
        <w:t xml:space="preserve">has some useful </w:t>
      </w:r>
      <w:r>
        <w:rPr>
          <w:sz w:val="24"/>
        </w:rPr>
        <w:t>libraries (Selenium</w:t>
      </w:r>
      <w:r w:rsidR="0073496B">
        <w:rPr>
          <w:sz w:val="24"/>
        </w:rPr>
        <w:t xml:space="preserve"> and </w:t>
      </w:r>
      <w:proofErr w:type="spellStart"/>
      <w:r w:rsidR="0073496B">
        <w:rPr>
          <w:sz w:val="24"/>
        </w:rPr>
        <w:t>BeautifulSoup</w:t>
      </w:r>
      <w:proofErr w:type="spellEnd"/>
      <w:r>
        <w:rPr>
          <w:sz w:val="24"/>
        </w:rPr>
        <w:t xml:space="preserve">) </w:t>
      </w:r>
      <w:r w:rsidR="00206D67">
        <w:rPr>
          <w:sz w:val="24"/>
        </w:rPr>
        <w:t>that we can use for navigating and scraping websites.</w:t>
      </w:r>
    </w:p>
    <w:p w:rsidR="000F7109" w:rsidRDefault="000F7109" w:rsidP="00701CE3">
      <w:pPr>
        <w:pStyle w:val="BodyText"/>
        <w:numPr>
          <w:ilvl w:val="0"/>
          <w:numId w:val="49"/>
        </w:numPr>
        <w:spacing w:after="120"/>
        <w:ind w:left="360"/>
        <w:rPr>
          <w:sz w:val="24"/>
        </w:rPr>
      </w:pPr>
      <w:r>
        <w:rPr>
          <w:sz w:val="24"/>
        </w:rPr>
        <w:t xml:space="preserve">Selenium is a framework </w:t>
      </w:r>
      <w:r w:rsidR="007D05E7">
        <w:rPr>
          <w:sz w:val="24"/>
        </w:rPr>
        <w:t>that</w:t>
      </w:r>
      <w:r>
        <w:rPr>
          <w:sz w:val="24"/>
        </w:rPr>
        <w:t xml:space="preserve"> control</w:t>
      </w:r>
      <w:r w:rsidR="007D05E7">
        <w:rPr>
          <w:sz w:val="24"/>
        </w:rPr>
        <w:t>s</w:t>
      </w:r>
      <w:r>
        <w:rPr>
          <w:sz w:val="24"/>
        </w:rPr>
        <w:t xml:space="preserve"> the browser interactions </w:t>
      </w:r>
      <w:r w:rsidR="004C5028">
        <w:rPr>
          <w:sz w:val="24"/>
        </w:rPr>
        <w:t>programmatically</w:t>
      </w:r>
      <w:r>
        <w:rPr>
          <w:sz w:val="24"/>
        </w:rPr>
        <w:t xml:space="preserve"> such as clicks, form submissions and mouse movement</w:t>
      </w:r>
      <w:r w:rsidR="005D7C7E">
        <w:rPr>
          <w:sz w:val="24"/>
        </w:rPr>
        <w:t xml:space="preserve">. </w:t>
      </w:r>
      <w:r w:rsidR="004D1D10">
        <w:rPr>
          <w:sz w:val="24"/>
        </w:rPr>
        <w:t xml:space="preserve">In addition, selenium comes in handy when scraping data from </w:t>
      </w:r>
      <w:r w:rsidR="00256403">
        <w:rPr>
          <w:sz w:val="24"/>
        </w:rPr>
        <w:t>J</w:t>
      </w:r>
      <w:r w:rsidR="004D1D10">
        <w:rPr>
          <w:sz w:val="24"/>
        </w:rPr>
        <w:t>ava</w:t>
      </w:r>
      <w:r w:rsidR="00256403">
        <w:rPr>
          <w:sz w:val="24"/>
        </w:rPr>
        <w:t>S</w:t>
      </w:r>
      <w:r w:rsidR="004D1D10">
        <w:rPr>
          <w:sz w:val="24"/>
        </w:rPr>
        <w:t xml:space="preserve">cript generated contents </w:t>
      </w:r>
      <w:r w:rsidR="000610EE">
        <w:rPr>
          <w:sz w:val="24"/>
        </w:rPr>
        <w:t>in</w:t>
      </w:r>
      <w:r w:rsidR="004D1D10">
        <w:rPr>
          <w:sz w:val="24"/>
        </w:rPr>
        <w:t xml:space="preserve"> a w</w:t>
      </w:r>
      <w:r w:rsidR="00893463">
        <w:rPr>
          <w:sz w:val="24"/>
        </w:rPr>
        <w:t xml:space="preserve">ebpage. </w:t>
      </w:r>
    </w:p>
    <w:p w:rsidR="007B578E" w:rsidRDefault="00A27256" w:rsidP="00A27256">
      <w:pPr>
        <w:pStyle w:val="BodyText"/>
        <w:numPr>
          <w:ilvl w:val="0"/>
          <w:numId w:val="49"/>
        </w:numPr>
        <w:spacing w:after="120"/>
        <w:ind w:left="360"/>
        <w:rPr>
          <w:sz w:val="24"/>
        </w:rPr>
      </w:pPr>
      <w:proofErr w:type="spellStart"/>
      <w:r>
        <w:rPr>
          <w:sz w:val="24"/>
        </w:rPr>
        <w:t>BeautifulSoup</w:t>
      </w:r>
      <w:proofErr w:type="spellEnd"/>
      <w:r>
        <w:rPr>
          <w:sz w:val="24"/>
        </w:rPr>
        <w:t xml:space="preserve"> is a Python library </w:t>
      </w:r>
      <w:r w:rsidR="00CF0FD4">
        <w:rPr>
          <w:sz w:val="24"/>
        </w:rPr>
        <w:t>for</w:t>
      </w:r>
      <w:r>
        <w:rPr>
          <w:sz w:val="24"/>
        </w:rPr>
        <w:t xml:space="preserve"> pars</w:t>
      </w:r>
      <w:r w:rsidR="00CF0FD4">
        <w:rPr>
          <w:sz w:val="24"/>
        </w:rPr>
        <w:t xml:space="preserve">ing HTML, XML and other markup </w:t>
      </w:r>
      <w:r w:rsidR="007B578E">
        <w:rPr>
          <w:sz w:val="24"/>
        </w:rPr>
        <w:t xml:space="preserve">languages. If a webpage display data relevant to your project, such as, table, price, date or address, but that don’t provide a directly way of downloading the data. </w:t>
      </w:r>
      <w:proofErr w:type="spellStart"/>
      <w:r w:rsidR="007B578E">
        <w:rPr>
          <w:sz w:val="24"/>
        </w:rPr>
        <w:t>BeautifulSoup</w:t>
      </w:r>
      <w:proofErr w:type="spellEnd"/>
      <w:r w:rsidR="007B578E">
        <w:rPr>
          <w:sz w:val="24"/>
        </w:rPr>
        <w:t xml:space="preserve"> can help you parse </w:t>
      </w:r>
      <w:r w:rsidR="00AA6179">
        <w:rPr>
          <w:sz w:val="24"/>
        </w:rPr>
        <w:t>specific</w:t>
      </w:r>
      <w:r w:rsidR="007B578E">
        <w:rPr>
          <w:sz w:val="24"/>
        </w:rPr>
        <w:t xml:space="preserve"> content from a webpage, remove the HTML markup and save the information.</w:t>
      </w:r>
    </w:p>
    <w:p w:rsidR="00CC60D9" w:rsidRDefault="00DB1312" w:rsidP="00701CE3">
      <w:pPr>
        <w:pStyle w:val="BodyText"/>
        <w:numPr>
          <w:ilvl w:val="0"/>
          <w:numId w:val="49"/>
        </w:numPr>
        <w:spacing w:after="120"/>
        <w:ind w:left="360"/>
        <w:rPr>
          <w:sz w:val="24"/>
        </w:rPr>
      </w:pPr>
      <w:r>
        <w:rPr>
          <w:sz w:val="24"/>
        </w:rPr>
        <w:t xml:space="preserve">Following is </w:t>
      </w:r>
      <w:r w:rsidR="00151D0C">
        <w:rPr>
          <w:sz w:val="24"/>
        </w:rPr>
        <w:t>what</w:t>
      </w:r>
      <w:r>
        <w:rPr>
          <w:sz w:val="24"/>
        </w:rPr>
        <w:t xml:space="preserve"> a typical website looks like.</w:t>
      </w:r>
      <w:r w:rsidR="004127A7">
        <w:rPr>
          <w:sz w:val="24"/>
        </w:rPr>
        <w:t xml:space="preserve"> Within this given webpage, we might only be interested in some </w:t>
      </w:r>
      <w:r w:rsidR="0008669A">
        <w:rPr>
          <w:sz w:val="24"/>
        </w:rPr>
        <w:t>components. In this example, we are most interested in the bar chart for Apple worldwide shipments</w:t>
      </w:r>
      <w:r w:rsidR="00472BAC">
        <w:rPr>
          <w:sz w:val="24"/>
        </w:rPr>
        <w:t>.</w:t>
      </w:r>
    </w:p>
    <w:p w:rsidR="00EB0FE7" w:rsidRDefault="00EB0FE7" w:rsidP="00EB0FE7">
      <w:pPr>
        <w:pStyle w:val="BodyText"/>
        <w:spacing w:after="120"/>
        <w:ind w:left="360"/>
        <w:rPr>
          <w:sz w:val="24"/>
        </w:rPr>
      </w:pPr>
    </w:p>
    <w:p w:rsidR="00584F90" w:rsidRDefault="0064748E" w:rsidP="007636BB">
      <w:pPr>
        <w:pStyle w:val="BodyText"/>
        <w:spacing w:after="120"/>
        <w:ind w:left="360"/>
        <w:jc w:val="center"/>
        <w:rPr>
          <w:sz w:val="24"/>
        </w:rPr>
      </w:pPr>
      <w:r w:rsidRPr="0064748E">
        <w:rPr>
          <w:noProof/>
          <w:sz w:val="24"/>
        </w:rPr>
        <w:drawing>
          <wp:inline distT="0" distB="0" distL="0" distR="0" wp14:anchorId="18F17EDB" wp14:editId="20478F4D">
            <wp:extent cx="5248208" cy="2927445"/>
            <wp:effectExtent l="0" t="0" r="0" b="0"/>
            <wp:docPr id="51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E8AA91ED-A5AA-4FA0-80AF-00235B935F6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E8AA91ED-A5AA-4FA0-80AF-00235B935F6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8876" cy="2933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559" w:rsidRPr="00AD5655" w:rsidRDefault="00B96559" w:rsidP="007636BB">
      <w:pPr>
        <w:pStyle w:val="BodyText"/>
        <w:spacing w:after="120"/>
        <w:ind w:left="360"/>
        <w:jc w:val="center"/>
        <w:rPr>
          <w:sz w:val="24"/>
        </w:rPr>
      </w:pPr>
    </w:p>
    <w:p w:rsidR="00E666C1" w:rsidRPr="00A27256" w:rsidRDefault="006A575E" w:rsidP="00782D00">
      <w:pPr>
        <w:pStyle w:val="BodyText"/>
        <w:numPr>
          <w:ilvl w:val="0"/>
          <w:numId w:val="49"/>
        </w:numPr>
        <w:spacing w:after="120"/>
        <w:ind w:left="360"/>
        <w:rPr>
          <w:sz w:val="24"/>
        </w:rPr>
      </w:pPr>
      <w:r w:rsidRPr="00A27256">
        <w:rPr>
          <w:sz w:val="24"/>
        </w:rPr>
        <w:t xml:space="preserve">In the first step, we need to </w:t>
      </w:r>
      <w:r w:rsidR="00032226" w:rsidRPr="00A27256">
        <w:rPr>
          <w:sz w:val="24"/>
        </w:rPr>
        <w:t>extract HTML (</w:t>
      </w:r>
      <w:proofErr w:type="spellStart"/>
      <w:r w:rsidR="00032226" w:rsidRPr="00A27256">
        <w:rPr>
          <w:sz w:val="24"/>
        </w:rPr>
        <w:t>HyperText</w:t>
      </w:r>
      <w:proofErr w:type="spellEnd"/>
      <w:r w:rsidR="00032226" w:rsidRPr="00A27256">
        <w:rPr>
          <w:sz w:val="24"/>
        </w:rPr>
        <w:t xml:space="preserve"> Markup Language) from a webpage.</w:t>
      </w:r>
      <w:r w:rsidR="001771FB" w:rsidRPr="00A27256">
        <w:rPr>
          <w:sz w:val="24"/>
        </w:rPr>
        <w:t xml:space="preserve"> We can download pages using the Python requests library. </w:t>
      </w:r>
      <w:r w:rsidR="001771FB" w:rsidRPr="00A27256">
        <w:rPr>
          <w:sz w:val="24"/>
        </w:rPr>
        <w:t>The requests library will make a GET request to a web server, which download</w:t>
      </w:r>
      <w:r w:rsidR="00DF492B">
        <w:rPr>
          <w:sz w:val="24"/>
        </w:rPr>
        <w:t>s</w:t>
      </w:r>
      <w:r w:rsidR="001771FB" w:rsidRPr="00A27256">
        <w:rPr>
          <w:sz w:val="24"/>
        </w:rPr>
        <w:t xml:space="preserve"> the HTML contents.</w:t>
      </w:r>
      <w:r w:rsidR="00032226" w:rsidRPr="00A27256">
        <w:rPr>
          <w:sz w:val="24"/>
        </w:rPr>
        <w:t xml:space="preserve"> </w:t>
      </w:r>
    </w:p>
    <w:p w:rsidR="00584F90" w:rsidRPr="00AD5655" w:rsidRDefault="007E52F0" w:rsidP="0079653C">
      <w:pPr>
        <w:pStyle w:val="BodyText"/>
        <w:spacing w:after="120"/>
        <w:rPr>
          <w:sz w:val="24"/>
        </w:rPr>
      </w:pPr>
      <w:r>
        <w:rPr>
          <w:sz w:val="24"/>
        </w:rPr>
        <w:pict>
          <v:shape id="TextBox 7" o:spid="_x0000_s1059" type="#_x0000_t202" style="position:absolute;margin-left:287.8pt;margin-top:13.6pt;width:110.7pt;height:52.6pt;z-index:251672064;visibility:visible;mso-wrap-distance-left:9pt;mso-wrap-distance-top:0;mso-wrap-distance-right:9pt;mso-wrap-distance-bottom:0;mso-position-horizontal-relative:text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" fillcolor="white [3212]" strokecolor="black [3213]" strokeweight="2pt">
            <v:textbox>
              <w:txbxContent>
                <w:p w:rsidR="0079653C" w:rsidRPr="00B757BD" w:rsidRDefault="0079653C" w:rsidP="0079653C">
                  <w:pPr>
                    <w:jc w:val="center"/>
                    <w:rPr>
                      <w:rFonts w:ascii="Garamond" w:hAnsi="Garamond"/>
                      <w:sz w:val="24"/>
                      <w:szCs w:val="24"/>
                    </w:rPr>
                  </w:pPr>
                  <w:r w:rsidRPr="00B757BD">
                    <w:rPr>
                      <w:rFonts w:ascii="Garamond" w:hAnsi="Garamond" w:cstheme="minorBidi"/>
                      <w:b/>
                      <w:bCs/>
                      <w:color w:val="000000" w:themeColor="text1"/>
                      <w:kern w:val="24"/>
                      <w:sz w:val="24"/>
                      <w:szCs w:val="24"/>
                    </w:rPr>
                    <w:t>HTML</w:t>
                  </w:r>
                </w:p>
                <w:p w:rsidR="0079653C" w:rsidRPr="00B757BD" w:rsidRDefault="0079653C" w:rsidP="0079653C">
                  <w:pPr>
                    <w:jc w:val="center"/>
                    <w:rPr>
                      <w:rFonts w:ascii="Garamond" w:hAnsi="Garamond"/>
                      <w:sz w:val="24"/>
                      <w:szCs w:val="24"/>
                    </w:rPr>
                  </w:pPr>
                  <w:r w:rsidRPr="00B757BD">
                    <w:rPr>
                      <w:rFonts w:ascii="Garamond" w:hAnsi="Garamond" w:cstheme="minorBidi"/>
                      <w:b/>
                      <w:bCs/>
                      <w:color w:val="000000" w:themeColor="text1"/>
                      <w:kern w:val="24"/>
                      <w:sz w:val="24"/>
                      <w:szCs w:val="24"/>
                    </w:rPr>
                    <w:t>(Source Code of Web Content)</w:t>
                  </w:r>
                </w:p>
              </w:txbxContent>
            </v:textbox>
          </v:shape>
        </w:pict>
      </w:r>
      <w:r>
        <w:rPr>
          <w:noProof/>
          <w:sz w:val="24"/>
        </w:rPr>
        <w:pict>
          <v:shape id="_x0000_s1058" type="#_x0000_t13" style="position:absolute;margin-left:230.5pt;margin-top:31.7pt;width:27.45pt;height:18.65pt;z-index:251671040;visibility:visible;mso-wrap-style:square;mso-wrap-distance-left:9pt;mso-wrap-distance-top:0;mso-wrap-distance-right:9pt;mso-wrap-distance-bottom:0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" adj="10800" fillcolor="#4f81bd [3204]" strokecolor="#243f60 [1604]" strokeweight="2pt"/>
        </w:pict>
      </w:r>
      <w:r w:rsidR="0079653C">
        <w:rPr>
          <w:sz w:val="24"/>
        </w:rPr>
        <w:t xml:space="preserve">            </w:t>
      </w:r>
      <w:r w:rsidR="0079653C" w:rsidRPr="0079653C">
        <w:rPr>
          <w:noProof/>
          <w:sz w:val="24"/>
        </w:rPr>
        <w:drawing>
          <wp:inline distT="0" distB="0" distL="0" distR="0" wp14:anchorId="4D73C904" wp14:editId="33BBDFFE">
            <wp:extent cx="2026341" cy="1130300"/>
            <wp:effectExtent l="0" t="0" r="0" b="0"/>
            <wp:docPr id="53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E8AA91ED-A5AA-4FA0-80AF-00235B935F6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E8AA91ED-A5AA-4FA0-80AF-00235B935F6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32310" cy="113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F90" w:rsidRPr="00AD5655" w:rsidRDefault="00B45504" w:rsidP="00514327">
      <w:pPr>
        <w:pStyle w:val="BodyText"/>
        <w:spacing w:after="120"/>
        <w:jc w:val="center"/>
        <w:rPr>
          <w:sz w:val="24"/>
        </w:rPr>
      </w:pPr>
      <w:r w:rsidRPr="00B45504">
        <w:rPr>
          <w:noProof/>
          <w:sz w:val="24"/>
        </w:rPr>
        <w:drawing>
          <wp:inline distT="0" distB="0" distL="0" distR="0" wp14:anchorId="7A44FCAF" wp14:editId="3E18E967">
            <wp:extent cx="4006850" cy="632661"/>
            <wp:effectExtent l="0" t="0" r="0" b="0"/>
            <wp:docPr id="54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9541C77B-4E93-48BF-8CAD-5A031BCC1CC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9541C77B-4E93-48BF-8CAD-5A031BCC1CC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41055" cy="638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A9B" w:rsidRDefault="00A01DE0" w:rsidP="005C6A9B">
      <w:pPr>
        <w:pStyle w:val="BodyText"/>
        <w:numPr>
          <w:ilvl w:val="0"/>
          <w:numId w:val="49"/>
        </w:numPr>
        <w:spacing w:after="120"/>
        <w:ind w:left="360"/>
        <w:rPr>
          <w:sz w:val="24"/>
        </w:rPr>
      </w:pPr>
      <w:r>
        <w:rPr>
          <w:sz w:val="24"/>
        </w:rPr>
        <w:t>HTML use</w:t>
      </w:r>
      <w:r w:rsidR="0009291B">
        <w:rPr>
          <w:sz w:val="24"/>
        </w:rPr>
        <w:t>s</w:t>
      </w:r>
      <w:r>
        <w:rPr>
          <w:sz w:val="24"/>
        </w:rPr>
        <w:t xml:space="preserve"> “makeup” to annotate text, images and other content for display in a Web browser. HTML markup includes special “elements”, such as, &lt;head&gt;, &lt;title&gt;, &lt;div&gt;, &lt;tr&gt;, &lt;td&gt; and many others.</w:t>
      </w:r>
      <w:r w:rsidR="000B4565">
        <w:rPr>
          <w:sz w:val="24"/>
        </w:rPr>
        <w:t xml:space="preserve"> Following is a snippet of HTML script for bar chart. </w:t>
      </w:r>
      <w:r w:rsidR="00DF07A4">
        <w:rPr>
          <w:sz w:val="24"/>
        </w:rPr>
        <w:t xml:space="preserve">In </w:t>
      </w:r>
      <w:r w:rsidR="007A1E83">
        <w:rPr>
          <w:sz w:val="24"/>
        </w:rPr>
        <w:t xml:space="preserve">the </w:t>
      </w:r>
      <w:r w:rsidR="00441D2B">
        <w:rPr>
          <w:sz w:val="24"/>
        </w:rPr>
        <w:t xml:space="preserve">following </w:t>
      </w:r>
      <w:r w:rsidR="00DF07A4">
        <w:rPr>
          <w:sz w:val="24"/>
        </w:rPr>
        <w:t xml:space="preserve">example, it includes </w:t>
      </w:r>
      <w:r w:rsidR="005C6A9B">
        <w:rPr>
          <w:sz w:val="24"/>
        </w:rPr>
        <w:t xml:space="preserve">both data (quarter and </w:t>
      </w:r>
      <w:r w:rsidR="00567A6B">
        <w:rPr>
          <w:sz w:val="24"/>
        </w:rPr>
        <w:t>iPhone</w:t>
      </w:r>
      <w:r w:rsidR="005C6A9B">
        <w:rPr>
          <w:sz w:val="24"/>
        </w:rPr>
        <w:t xml:space="preserve"> shipments)</w:t>
      </w:r>
      <w:r w:rsidR="00E73B1A">
        <w:rPr>
          <w:sz w:val="24"/>
        </w:rPr>
        <w:t xml:space="preserve"> and HTML markup elements (&lt;tr&gt;, &lt;td&gt;)</w:t>
      </w:r>
      <w:r w:rsidR="00A73232">
        <w:rPr>
          <w:sz w:val="24"/>
        </w:rPr>
        <w:t xml:space="preserve">, which </w:t>
      </w:r>
      <w:r w:rsidR="006868BA">
        <w:rPr>
          <w:sz w:val="24"/>
        </w:rPr>
        <w:t>we can</w:t>
      </w:r>
      <w:r w:rsidR="00743342">
        <w:rPr>
          <w:sz w:val="24"/>
        </w:rPr>
        <w:t xml:space="preserve"> </w:t>
      </w:r>
      <w:r w:rsidR="00A73232">
        <w:rPr>
          <w:sz w:val="24"/>
        </w:rPr>
        <w:t>consider</w:t>
      </w:r>
      <w:r w:rsidR="006868BA">
        <w:rPr>
          <w:sz w:val="24"/>
        </w:rPr>
        <w:t xml:space="preserve"> them</w:t>
      </w:r>
      <w:r w:rsidR="00A73232">
        <w:rPr>
          <w:sz w:val="24"/>
        </w:rPr>
        <w:t xml:space="preserve"> as row and column in a structured data.</w:t>
      </w:r>
    </w:p>
    <w:p w:rsidR="006B347A" w:rsidRPr="005C6A9B" w:rsidRDefault="006B347A" w:rsidP="006B347A">
      <w:pPr>
        <w:pStyle w:val="BodyText"/>
        <w:spacing w:after="120"/>
        <w:ind w:left="360"/>
        <w:rPr>
          <w:sz w:val="24"/>
        </w:rPr>
      </w:pPr>
    </w:p>
    <w:p w:rsidR="00906502" w:rsidRDefault="007E52F0" w:rsidP="00906502">
      <w:pPr>
        <w:pStyle w:val="BodyText"/>
        <w:spacing w:after="120"/>
        <w:ind w:left="360"/>
        <w:rPr>
          <w:sz w:val="24"/>
        </w:rPr>
      </w:pPr>
      <w:r>
        <w:rPr>
          <w:sz w:val="24"/>
        </w:rPr>
        <w:pict>
          <v:shape id="TextBox 12" o:spid="_x0000_s1062" type="#_x0000_t202" style="position:absolute;left:0;text-align:left;margin-left:250.2pt;margin-top:.6pt;width:179.6pt;height:21.65pt;z-index:251674112;visibility:visible;mso-wrap-distance-left:9pt;mso-wrap-distance-top:0;mso-wrap-distance-right:9pt;mso-wrap-distance-bottom:0;mso-position-horizontal-relative:text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" fillcolor="white [3212]" strokecolor="black [3213]" strokeweight="2pt">
            <v:textbox>
              <w:txbxContent>
                <w:p w:rsidR="00906502" w:rsidRPr="00313D30" w:rsidRDefault="00906502" w:rsidP="00906502">
                  <w:pPr>
                    <w:jc w:val="center"/>
                    <w:rPr>
                      <w:rFonts w:ascii="Garamond" w:hAnsi="Garamond"/>
                      <w:sz w:val="24"/>
                      <w:szCs w:val="24"/>
                    </w:rPr>
                  </w:pPr>
                  <w:r w:rsidRPr="00313D30">
                    <w:rPr>
                      <w:rFonts w:ascii="Garamond" w:hAnsi="Garamond" w:cstheme="minorBidi"/>
                      <w:color w:val="000000" w:themeColor="text1"/>
                      <w:kern w:val="24"/>
                      <w:sz w:val="24"/>
                      <w:szCs w:val="24"/>
                    </w:rPr>
                    <w:t>Source Code of Bar Chart</w:t>
                  </w:r>
                </w:p>
              </w:txbxContent>
            </v:textbox>
          </v:shape>
        </w:pict>
      </w:r>
    </w:p>
    <w:p w:rsidR="001641A7" w:rsidRPr="00AD5655" w:rsidRDefault="005C2671" w:rsidP="001641A7">
      <w:pPr>
        <w:pStyle w:val="BodyText"/>
        <w:spacing w:after="120"/>
        <w:ind w:left="360"/>
        <w:rPr>
          <w:sz w:val="24"/>
        </w:rPr>
      </w:pPr>
      <w:r w:rsidRPr="00906502">
        <w:rPr>
          <w:noProof/>
          <w:sz w:val="24"/>
        </w:rPr>
        <w:drawing>
          <wp:anchor distT="0" distB="0" distL="114300" distR="114300" simplePos="0" relativeHeight="251724800" behindDoc="0" locked="0" layoutInCell="1" allowOverlap="1" wp14:anchorId="60322B4D" wp14:editId="6C2B92ED">
            <wp:simplePos x="0" y="0"/>
            <wp:positionH relativeFrom="column">
              <wp:posOffset>0</wp:posOffset>
            </wp:positionH>
            <wp:positionV relativeFrom="paragraph">
              <wp:posOffset>87567</wp:posOffset>
            </wp:positionV>
            <wp:extent cx="1820674" cy="1015376"/>
            <wp:effectExtent l="0" t="0" r="0" b="0"/>
            <wp:wrapNone/>
            <wp:docPr id="61" name="Picture 6" descr="A screenshot of a cell phon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0335EFA-1C0B-4C41-8C74-143AE7B77F1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A screenshot of a cell phone&#10;&#10;Description automatically generated">
                      <a:extLst>
                        <a:ext uri="{FF2B5EF4-FFF2-40B4-BE49-F238E27FC236}">
                          <a16:creationId xmlns:a16="http://schemas.microsoft.com/office/drawing/2014/main" id="{30335EFA-1C0B-4C41-8C74-143AE7B77F1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20674" cy="10153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6502">
        <w:rPr>
          <w:noProof/>
          <w:sz w:val="24"/>
        </w:rPr>
        <w:drawing>
          <wp:anchor distT="0" distB="0" distL="114300" distR="114300" simplePos="0" relativeHeight="251732992" behindDoc="0" locked="0" layoutInCell="1" allowOverlap="1" wp14:anchorId="44796DF4" wp14:editId="351C5F7C">
            <wp:simplePos x="0" y="0"/>
            <wp:positionH relativeFrom="column">
              <wp:posOffset>2591996</wp:posOffset>
            </wp:positionH>
            <wp:positionV relativeFrom="paragraph">
              <wp:posOffset>87427</wp:posOffset>
            </wp:positionV>
            <wp:extent cx="3700792" cy="3664762"/>
            <wp:effectExtent l="0" t="0" r="0" b="0"/>
            <wp:wrapNone/>
            <wp:docPr id="62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0E3D2121-B0FE-4D89-AEBF-7EB1F8E0A36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>
                      <a:extLst>
                        <a:ext uri="{FF2B5EF4-FFF2-40B4-BE49-F238E27FC236}">
                          <a16:creationId xmlns:a16="http://schemas.microsoft.com/office/drawing/2014/main" id="{0E3D2121-B0FE-4D89-AEBF-7EB1F8E0A36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00792" cy="36647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84F90" w:rsidRPr="00AD5655" w:rsidRDefault="00584F90" w:rsidP="00EA7277">
      <w:pPr>
        <w:pStyle w:val="BodyText"/>
        <w:spacing w:after="120"/>
        <w:jc w:val="center"/>
        <w:rPr>
          <w:sz w:val="24"/>
        </w:rPr>
      </w:pPr>
    </w:p>
    <w:p w:rsidR="00584F90" w:rsidRPr="00AD5655" w:rsidRDefault="007E52F0" w:rsidP="00EA7277">
      <w:pPr>
        <w:pStyle w:val="BodyText"/>
        <w:spacing w:after="120"/>
        <w:jc w:val="center"/>
        <w:rPr>
          <w:sz w:val="24"/>
        </w:rPr>
      </w:pPr>
      <w:r>
        <w:rPr>
          <w:sz w:val="24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67" type="#_x0000_t32" style="position:absolute;left:0;text-align:left;margin-left:124.85pt;margin-top:16.5pt;width:71.5pt;height:0;z-index:251737088;visibility:visible;mso-wrap-style:square;mso-wrap-distance-left:9pt;mso-wrap-distance-top:0;mso-wrap-distance-right:9pt;mso-wrap-distance-bottom:0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" strokecolor="red" strokeweight="5pt">
            <v:stroke endarrow="block"/>
            <o:lock v:ext="edit" shapetype="f"/>
          </v:shape>
        </w:pict>
      </w:r>
    </w:p>
    <w:p w:rsidR="00584F90" w:rsidRPr="00AD5655" w:rsidRDefault="00584F90" w:rsidP="00EA7277">
      <w:pPr>
        <w:pStyle w:val="BodyText"/>
        <w:spacing w:after="120"/>
        <w:jc w:val="center"/>
        <w:rPr>
          <w:sz w:val="24"/>
        </w:rPr>
      </w:pPr>
    </w:p>
    <w:p w:rsidR="00584F90" w:rsidRDefault="00584F90" w:rsidP="00EA7277">
      <w:pPr>
        <w:pStyle w:val="BodyText"/>
        <w:spacing w:after="120"/>
        <w:jc w:val="center"/>
        <w:rPr>
          <w:sz w:val="24"/>
        </w:rPr>
      </w:pPr>
    </w:p>
    <w:p w:rsidR="001641A7" w:rsidRDefault="00BB481A" w:rsidP="00BB481A">
      <w:pPr>
        <w:pStyle w:val="BodyText"/>
        <w:spacing w:after="120"/>
        <w:rPr>
          <w:sz w:val="24"/>
        </w:rPr>
      </w:pPr>
      <w:r w:rsidRPr="00BB481A">
        <w:rPr>
          <w:noProof/>
          <w:sz w:val="24"/>
        </w:rPr>
        <w:drawing>
          <wp:inline distT="0" distB="0" distL="0" distR="0" wp14:anchorId="3483D374" wp14:editId="6CE9EC58">
            <wp:extent cx="2295525" cy="1009650"/>
            <wp:effectExtent l="0" t="0" r="9525" b="0"/>
            <wp:docPr id="8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0F1F9DA2-F853-4296-AE77-AE503BCA9D4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0F1F9DA2-F853-4296-AE77-AE503BCA9D4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1A7" w:rsidRDefault="001641A7" w:rsidP="00EA7277">
      <w:pPr>
        <w:pStyle w:val="BodyText"/>
        <w:spacing w:after="120"/>
        <w:jc w:val="center"/>
        <w:rPr>
          <w:sz w:val="24"/>
        </w:rPr>
      </w:pPr>
    </w:p>
    <w:p w:rsidR="001641A7" w:rsidRDefault="001641A7" w:rsidP="00EA7277">
      <w:pPr>
        <w:pStyle w:val="BodyText"/>
        <w:spacing w:after="120"/>
        <w:jc w:val="center"/>
        <w:rPr>
          <w:sz w:val="24"/>
        </w:rPr>
      </w:pPr>
    </w:p>
    <w:p w:rsidR="00AD63D7" w:rsidRDefault="00AD63D7" w:rsidP="00F85645">
      <w:pPr>
        <w:pStyle w:val="BodyText"/>
        <w:spacing w:after="120"/>
        <w:rPr>
          <w:sz w:val="24"/>
        </w:rPr>
      </w:pPr>
    </w:p>
    <w:p w:rsidR="00AA74F8" w:rsidRDefault="00AA74F8" w:rsidP="008A2EC7">
      <w:pPr>
        <w:pStyle w:val="BodyText"/>
        <w:numPr>
          <w:ilvl w:val="0"/>
          <w:numId w:val="49"/>
        </w:numPr>
        <w:spacing w:after="120"/>
        <w:ind w:left="360"/>
        <w:rPr>
          <w:sz w:val="24"/>
        </w:rPr>
      </w:pPr>
      <w:r>
        <w:rPr>
          <w:sz w:val="24"/>
        </w:rPr>
        <w:t xml:space="preserve">In the next step, we can use </w:t>
      </w:r>
      <w:proofErr w:type="spellStart"/>
      <w:r w:rsidR="00C716BF" w:rsidRPr="00596051">
        <w:rPr>
          <w:sz w:val="24"/>
        </w:rPr>
        <w:t>BeautifulSoup</w:t>
      </w:r>
      <w:proofErr w:type="spellEnd"/>
      <w:r w:rsidR="00C716BF" w:rsidRPr="00596051">
        <w:rPr>
          <w:sz w:val="24"/>
        </w:rPr>
        <w:t xml:space="preserve"> functions, such as, “find” and “</w:t>
      </w:r>
      <w:proofErr w:type="spellStart"/>
      <w:r w:rsidR="00C716BF" w:rsidRPr="00596051">
        <w:rPr>
          <w:sz w:val="24"/>
        </w:rPr>
        <w:t>findAll</w:t>
      </w:r>
      <w:proofErr w:type="spellEnd"/>
      <w:r w:rsidR="00C716BF" w:rsidRPr="00596051">
        <w:rPr>
          <w:sz w:val="24"/>
        </w:rPr>
        <w:t>”</w:t>
      </w:r>
      <w:r w:rsidR="00C716BF">
        <w:rPr>
          <w:sz w:val="24"/>
        </w:rPr>
        <w:t xml:space="preserve"> to parse and clean </w:t>
      </w:r>
      <w:r w:rsidR="00C716BF" w:rsidRPr="00596051">
        <w:rPr>
          <w:sz w:val="24"/>
        </w:rPr>
        <w:t xml:space="preserve">the </w:t>
      </w:r>
      <w:r w:rsidR="00C716BF">
        <w:rPr>
          <w:sz w:val="24"/>
        </w:rPr>
        <w:t xml:space="preserve">relevant </w:t>
      </w:r>
      <w:r w:rsidR="00C716BF" w:rsidRPr="00596051">
        <w:rPr>
          <w:sz w:val="24"/>
        </w:rPr>
        <w:t>content in</w:t>
      </w:r>
      <w:r w:rsidR="00C716BF">
        <w:rPr>
          <w:sz w:val="24"/>
        </w:rPr>
        <w:t xml:space="preserve"> the HTM</w:t>
      </w:r>
      <w:r w:rsidR="00D96100">
        <w:rPr>
          <w:sz w:val="24"/>
        </w:rPr>
        <w:t xml:space="preserve">L by specifying the attribute of these contents. </w:t>
      </w:r>
      <w:r w:rsidR="00C16E82">
        <w:rPr>
          <w:sz w:val="24"/>
        </w:rPr>
        <w:t>In this example, our data is included within &lt;</w:t>
      </w:r>
      <w:proofErr w:type="spellStart"/>
      <w:r w:rsidR="00C16E82">
        <w:rPr>
          <w:sz w:val="24"/>
        </w:rPr>
        <w:t>tboday</w:t>
      </w:r>
      <w:proofErr w:type="spellEnd"/>
      <w:r w:rsidR="00C16E82">
        <w:rPr>
          <w:sz w:val="24"/>
        </w:rPr>
        <w:t>&gt; and has attribute of “role” equal to “alert”.</w:t>
      </w:r>
    </w:p>
    <w:p w:rsidR="00F4213C" w:rsidRDefault="00FA43E3" w:rsidP="008A2EC7">
      <w:pPr>
        <w:pStyle w:val="BodyText"/>
        <w:numPr>
          <w:ilvl w:val="0"/>
          <w:numId w:val="49"/>
        </w:numPr>
        <w:spacing w:after="120"/>
        <w:ind w:left="360"/>
        <w:rPr>
          <w:sz w:val="24"/>
        </w:rPr>
      </w:pPr>
      <w:r>
        <w:rPr>
          <w:sz w:val="24"/>
        </w:rPr>
        <w:t xml:space="preserve">Another Python library, Pandas can also come in handy for data manipulation and </w:t>
      </w:r>
      <w:r w:rsidR="00B155F3">
        <w:rPr>
          <w:sz w:val="24"/>
        </w:rPr>
        <w:t xml:space="preserve">creating </w:t>
      </w:r>
      <w:proofErr w:type="spellStart"/>
      <w:proofErr w:type="gramStart"/>
      <w:r w:rsidR="00B155F3">
        <w:rPr>
          <w:sz w:val="24"/>
        </w:rPr>
        <w:t>a</w:t>
      </w:r>
      <w:proofErr w:type="spellEnd"/>
      <w:proofErr w:type="gramEnd"/>
      <w:r w:rsidR="00B155F3">
        <w:rPr>
          <w:sz w:val="24"/>
        </w:rPr>
        <w:t xml:space="preserve"> analysis-ready structure data.</w:t>
      </w:r>
    </w:p>
    <w:p w:rsidR="00164F13" w:rsidRPr="00596051" w:rsidRDefault="00164F13" w:rsidP="00164F13">
      <w:pPr>
        <w:pStyle w:val="BodyText"/>
        <w:spacing w:after="120"/>
        <w:rPr>
          <w:sz w:val="24"/>
        </w:rPr>
      </w:pPr>
    </w:p>
    <w:p w:rsidR="001641A7" w:rsidRDefault="00801956" w:rsidP="00EA7277">
      <w:pPr>
        <w:pStyle w:val="BodyText"/>
        <w:spacing w:after="120"/>
        <w:jc w:val="center"/>
        <w:rPr>
          <w:sz w:val="24"/>
        </w:rPr>
      </w:pPr>
      <w:r w:rsidRPr="00801956">
        <w:rPr>
          <w:noProof/>
          <w:sz w:val="24"/>
        </w:rPr>
        <w:drawing>
          <wp:anchor distT="0" distB="0" distL="114300" distR="114300" simplePos="0" relativeHeight="251734016" behindDoc="0" locked="0" layoutInCell="1" allowOverlap="1" wp14:anchorId="2596707B" wp14:editId="451E57C9">
            <wp:simplePos x="0" y="0"/>
            <wp:positionH relativeFrom="column">
              <wp:posOffset>0</wp:posOffset>
            </wp:positionH>
            <wp:positionV relativeFrom="paragraph">
              <wp:posOffset>413423</wp:posOffset>
            </wp:positionV>
            <wp:extent cx="3172403" cy="3141517"/>
            <wp:effectExtent l="0" t="0" r="9525" b="1905"/>
            <wp:wrapNone/>
            <wp:docPr id="64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3B0A6DB3-7707-4193-B8D4-D6C08F14296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3B0A6DB3-7707-4193-B8D4-D6C08F14296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72403" cy="31415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01956">
        <w:rPr>
          <w:noProof/>
          <w:sz w:val="24"/>
        </w:rPr>
        <w:drawing>
          <wp:anchor distT="0" distB="0" distL="114300" distR="114300" simplePos="0" relativeHeight="251736064" behindDoc="0" locked="0" layoutInCell="1" allowOverlap="1" wp14:anchorId="501D77B0" wp14:editId="6C684A75">
            <wp:simplePos x="0" y="0"/>
            <wp:positionH relativeFrom="column">
              <wp:posOffset>4029256</wp:posOffset>
            </wp:positionH>
            <wp:positionV relativeFrom="paragraph">
              <wp:posOffset>419483</wp:posOffset>
            </wp:positionV>
            <wp:extent cx="1088950" cy="5461000"/>
            <wp:effectExtent l="0" t="0" r="0" b="6350"/>
            <wp:wrapNone/>
            <wp:docPr id="65" name="Picture 12">
              <a:extLst xmlns:a="http://schemas.openxmlformats.org/drawingml/2006/main">
                <a:ext uri="{FF2B5EF4-FFF2-40B4-BE49-F238E27FC236}">
                  <a16:creationId xmlns:a16="http://schemas.microsoft.com/office/drawing/2014/main" id="{4DB51198-9828-40FC-A904-C69625C9C58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>
                      <a:extLst>
                        <a:ext uri="{FF2B5EF4-FFF2-40B4-BE49-F238E27FC236}">
                          <a16:creationId xmlns:a16="http://schemas.microsoft.com/office/drawing/2014/main" id="{4DB51198-9828-40FC-A904-C69625C9C58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88950" cy="546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52F0">
        <w:rPr>
          <w:sz w:val="24"/>
        </w:rPr>
        <w:pict>
          <v:shape id="_x0000_s1065" type="#_x0000_t202" style="position:absolute;left:0;text-align:left;margin-left:45.4pt;margin-top:0;width:136.65pt;height:21.8pt;z-index:2516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" fillcolor="white [3212]" strokecolor="black [3213]" strokeweight="2pt">
            <v:textbox style="mso-fit-shape-to-text:t">
              <w:txbxContent>
                <w:p w:rsidR="00801956" w:rsidRDefault="00801956" w:rsidP="00801956">
                  <w:pPr>
                    <w:jc w:val="center"/>
                    <w:rPr>
                      <w:sz w:val="24"/>
                      <w:szCs w:val="24"/>
                    </w:rPr>
                  </w:pPr>
                  <w:r w:rsidRPr="00801956">
                    <w:rPr>
                      <w:rFonts w:asciiTheme="minorHAnsi" w:hAnsi="Calibri" w:cstheme="minorBidi"/>
                      <w:b/>
                      <w:bCs/>
                      <w:color w:val="000000" w:themeColor="text1"/>
                      <w:kern w:val="24"/>
                    </w:rPr>
                    <w:t>HTML Source Code</w:t>
                  </w:r>
                </w:p>
              </w:txbxContent>
            </v:textbox>
          </v:shape>
        </w:pict>
      </w:r>
      <w:r w:rsidR="007E52F0">
        <w:rPr>
          <w:sz w:val="24"/>
        </w:rPr>
        <w:pict>
          <v:shape id="TextBox 20" o:spid="_x0000_s1064" type="#_x0000_t202" style="position:absolute;left:0;text-align:left;margin-left:291.8pt;margin-top:0;width:136.65pt;height:21.8pt;z-index: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" fillcolor="white [3212]" strokecolor="black [3213]" strokeweight="2pt">
            <v:textbox style="mso-fit-shape-to-text:t">
              <w:txbxContent>
                <w:p w:rsidR="00801956" w:rsidRDefault="00801956" w:rsidP="00801956">
                  <w:pPr>
                    <w:jc w:val="center"/>
                    <w:rPr>
                      <w:sz w:val="24"/>
                      <w:szCs w:val="24"/>
                    </w:rPr>
                  </w:pPr>
                  <w:r w:rsidRPr="00801956">
                    <w:rPr>
                      <w:rFonts w:asciiTheme="minorHAnsi" w:hAnsi="Calibri" w:cstheme="minorBidi"/>
                      <w:b/>
                      <w:bCs/>
                      <w:color w:val="000000" w:themeColor="text1"/>
                      <w:kern w:val="24"/>
                    </w:rPr>
                    <w:t>Structured Data</w:t>
                  </w:r>
                </w:p>
              </w:txbxContent>
            </v:textbox>
          </v:shape>
        </w:pict>
      </w:r>
    </w:p>
    <w:p w:rsidR="001641A7" w:rsidRDefault="001641A7" w:rsidP="00EA7277">
      <w:pPr>
        <w:pStyle w:val="BodyText"/>
        <w:spacing w:after="120"/>
        <w:jc w:val="center"/>
        <w:rPr>
          <w:sz w:val="24"/>
        </w:rPr>
      </w:pPr>
    </w:p>
    <w:p w:rsidR="001641A7" w:rsidRDefault="007E52F0" w:rsidP="00EA7277">
      <w:pPr>
        <w:pStyle w:val="BodyText"/>
        <w:spacing w:after="120"/>
        <w:jc w:val="center"/>
        <w:rPr>
          <w:sz w:val="24"/>
        </w:rPr>
      </w:pPr>
      <w:r>
        <w:rPr>
          <w:sz w:val="24"/>
        </w:rPr>
        <w:pict>
          <v:shape id="Arrow: Right 11" o:spid="_x0000_s1066" type="#_x0000_t13" style="position:absolute;left:0;text-align:left;margin-left:253.2pt;margin-top:17.5pt;width:33.8pt;height:21.85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" adj="14855" fillcolor="#4f81bd [3204]" strokecolor="#243f60 [1604]" strokeweight="2pt"/>
        </w:pict>
      </w:r>
    </w:p>
    <w:p w:rsidR="001641A7" w:rsidRDefault="001641A7" w:rsidP="00EA7277">
      <w:pPr>
        <w:pStyle w:val="BodyText"/>
        <w:spacing w:after="120"/>
        <w:jc w:val="center"/>
        <w:rPr>
          <w:sz w:val="24"/>
        </w:rPr>
      </w:pPr>
    </w:p>
    <w:p w:rsidR="001641A7" w:rsidRDefault="001641A7" w:rsidP="00EA7277">
      <w:pPr>
        <w:pStyle w:val="BodyText"/>
        <w:spacing w:after="120"/>
        <w:jc w:val="center"/>
        <w:rPr>
          <w:sz w:val="24"/>
        </w:rPr>
      </w:pPr>
    </w:p>
    <w:p w:rsidR="001641A7" w:rsidRDefault="001641A7" w:rsidP="00EA7277">
      <w:pPr>
        <w:pStyle w:val="BodyText"/>
        <w:spacing w:after="120"/>
        <w:jc w:val="center"/>
        <w:rPr>
          <w:sz w:val="24"/>
        </w:rPr>
      </w:pPr>
    </w:p>
    <w:p w:rsidR="001641A7" w:rsidRDefault="001641A7" w:rsidP="00EA7277">
      <w:pPr>
        <w:pStyle w:val="BodyText"/>
        <w:spacing w:after="120"/>
        <w:jc w:val="center"/>
        <w:rPr>
          <w:sz w:val="24"/>
        </w:rPr>
      </w:pPr>
    </w:p>
    <w:p w:rsidR="001641A7" w:rsidRDefault="001641A7" w:rsidP="00EA7277">
      <w:pPr>
        <w:pStyle w:val="BodyText"/>
        <w:spacing w:after="120"/>
        <w:jc w:val="center"/>
        <w:rPr>
          <w:sz w:val="24"/>
        </w:rPr>
      </w:pPr>
    </w:p>
    <w:p w:rsidR="001641A7" w:rsidRDefault="001641A7" w:rsidP="00EA7277">
      <w:pPr>
        <w:pStyle w:val="BodyText"/>
        <w:spacing w:after="120"/>
        <w:jc w:val="center"/>
        <w:rPr>
          <w:sz w:val="24"/>
        </w:rPr>
      </w:pPr>
    </w:p>
    <w:p w:rsidR="001641A7" w:rsidRDefault="001641A7" w:rsidP="00EA7277">
      <w:pPr>
        <w:pStyle w:val="BodyText"/>
        <w:spacing w:after="120"/>
        <w:jc w:val="center"/>
        <w:rPr>
          <w:sz w:val="24"/>
        </w:rPr>
      </w:pPr>
    </w:p>
    <w:p w:rsidR="001641A7" w:rsidRDefault="001641A7" w:rsidP="00EA7277">
      <w:pPr>
        <w:pStyle w:val="BodyText"/>
        <w:spacing w:after="120"/>
        <w:jc w:val="center"/>
        <w:rPr>
          <w:sz w:val="24"/>
        </w:rPr>
      </w:pPr>
    </w:p>
    <w:p w:rsidR="001641A7" w:rsidRDefault="001641A7" w:rsidP="00EA7277">
      <w:pPr>
        <w:pStyle w:val="BodyText"/>
        <w:spacing w:after="120"/>
        <w:jc w:val="center"/>
        <w:rPr>
          <w:sz w:val="24"/>
        </w:rPr>
      </w:pPr>
    </w:p>
    <w:p w:rsidR="001641A7" w:rsidRDefault="001641A7" w:rsidP="00EA7277">
      <w:pPr>
        <w:pStyle w:val="BodyText"/>
        <w:spacing w:after="120"/>
        <w:jc w:val="center"/>
        <w:rPr>
          <w:sz w:val="24"/>
        </w:rPr>
      </w:pPr>
    </w:p>
    <w:p w:rsidR="001641A7" w:rsidRDefault="00C82AAC" w:rsidP="00C82AAC">
      <w:pPr>
        <w:pStyle w:val="BodyText"/>
        <w:spacing w:after="120"/>
        <w:rPr>
          <w:sz w:val="24"/>
        </w:rPr>
      </w:pPr>
      <w:r w:rsidRPr="00C82AAC">
        <w:rPr>
          <w:noProof/>
          <w:sz w:val="24"/>
        </w:rPr>
        <w:drawing>
          <wp:inline distT="0" distB="0" distL="0" distR="0" wp14:anchorId="2C09CDC7" wp14:editId="0F280A03">
            <wp:extent cx="3873500" cy="1390641"/>
            <wp:effectExtent l="0" t="0" r="0" b="0"/>
            <wp:docPr id="66" name="Picture 17">
              <a:extLst xmlns:a="http://schemas.openxmlformats.org/drawingml/2006/main">
                <a:ext uri="{FF2B5EF4-FFF2-40B4-BE49-F238E27FC236}">
                  <a16:creationId xmlns:a16="http://schemas.microsoft.com/office/drawing/2014/main" id="{DD0776CE-09A2-469A-8C3D-D22643B0328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>
                      <a:extLst>
                        <a:ext uri="{FF2B5EF4-FFF2-40B4-BE49-F238E27FC236}">
                          <a16:creationId xmlns:a16="http://schemas.microsoft.com/office/drawing/2014/main" id="{DD0776CE-09A2-469A-8C3D-D22643B0328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18270" cy="140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1A7" w:rsidRDefault="001641A7" w:rsidP="00EA7277">
      <w:pPr>
        <w:pStyle w:val="BodyText"/>
        <w:spacing w:after="120"/>
        <w:jc w:val="center"/>
        <w:rPr>
          <w:sz w:val="24"/>
        </w:rPr>
      </w:pPr>
    </w:p>
    <w:p w:rsidR="001641A7" w:rsidRDefault="001641A7" w:rsidP="00EA7277">
      <w:pPr>
        <w:pStyle w:val="BodyText"/>
        <w:spacing w:after="120"/>
        <w:jc w:val="center"/>
        <w:rPr>
          <w:sz w:val="24"/>
        </w:rPr>
      </w:pPr>
    </w:p>
    <w:p w:rsidR="00DD7990" w:rsidRDefault="00DD7990" w:rsidP="002A31F6">
      <w:pPr>
        <w:pStyle w:val="BodyText"/>
        <w:spacing w:after="120"/>
        <w:rPr>
          <w:sz w:val="24"/>
        </w:rPr>
      </w:pPr>
    </w:p>
    <w:p w:rsidR="00073046" w:rsidRDefault="00073046" w:rsidP="00073046">
      <w:pPr>
        <w:pStyle w:val="Heading1"/>
        <w:numPr>
          <w:ilvl w:val="0"/>
          <w:numId w:val="3"/>
        </w:numPr>
        <w:tabs>
          <w:tab w:val="clear" w:pos="720"/>
        </w:tabs>
        <w:ind w:left="360" w:hanging="360"/>
        <w:rPr>
          <w:rFonts w:ascii="Garamond" w:hAnsi="Garamond"/>
        </w:rPr>
      </w:pPr>
      <w:r>
        <w:rPr>
          <w:rFonts w:ascii="Garamond" w:hAnsi="Garamond"/>
        </w:rPr>
        <w:t>Relevant Tutorials</w:t>
      </w:r>
    </w:p>
    <w:tbl>
      <w:tblPr>
        <w:tblW w:w="6169" w:type="dxa"/>
        <w:tblInd w:w="108" w:type="dxa"/>
        <w:tblLook w:val="04A0" w:firstRow="1" w:lastRow="0" w:firstColumn="1" w:lastColumn="0" w:noHBand="0" w:noVBand="1"/>
      </w:tblPr>
      <w:tblGrid>
        <w:gridCol w:w="1918"/>
        <w:gridCol w:w="351"/>
        <w:gridCol w:w="990"/>
        <w:gridCol w:w="990"/>
        <w:gridCol w:w="960"/>
        <w:gridCol w:w="960"/>
      </w:tblGrid>
      <w:tr w:rsidR="00073046" w:rsidRPr="00073046" w:rsidTr="00073046">
        <w:trPr>
          <w:trHeight w:val="300"/>
        </w:trPr>
        <w:tc>
          <w:tcPr>
            <w:tcW w:w="191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073046" w:rsidRPr="00073046" w:rsidRDefault="00073046" w:rsidP="00073046">
            <w:pPr>
              <w:rPr>
                <w:rFonts w:ascii="Garamond" w:hAnsi="Garamond"/>
                <w:szCs w:val="22"/>
                <w:u w:val="single"/>
              </w:rPr>
            </w:pPr>
            <w:r w:rsidRPr="00073046">
              <w:rPr>
                <w:rFonts w:ascii="Garamond" w:hAnsi="Garamond"/>
                <w:szCs w:val="22"/>
                <w:u w:val="single"/>
              </w:rPr>
              <w:t xml:space="preserve">PDF Scraping </w:t>
            </w: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073046" w:rsidRPr="00073046" w:rsidRDefault="00073046" w:rsidP="00073046">
            <w:pPr>
              <w:rPr>
                <w:rFonts w:ascii="Garamond" w:hAnsi="Garamond"/>
                <w:color w:val="000000"/>
                <w:szCs w:val="22"/>
              </w:rPr>
            </w:pPr>
            <w:r w:rsidRPr="00073046">
              <w:rPr>
                <w:rFonts w:ascii="Garamond" w:hAnsi="Garamond"/>
                <w:color w:val="000000"/>
                <w:szCs w:val="22"/>
              </w:rPr>
              <w:t> 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073046" w:rsidRPr="00073046" w:rsidRDefault="00073046" w:rsidP="00073046">
            <w:pPr>
              <w:rPr>
                <w:rFonts w:ascii="Garamond" w:hAnsi="Garamond"/>
                <w:color w:val="000000"/>
                <w:szCs w:val="22"/>
              </w:rPr>
            </w:pPr>
            <w:r w:rsidRPr="00073046">
              <w:rPr>
                <w:rFonts w:ascii="Garamond" w:hAnsi="Garamond"/>
                <w:color w:val="000000"/>
                <w:szCs w:val="22"/>
              </w:rPr>
              <w:t> 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073046" w:rsidRPr="00073046" w:rsidRDefault="00073046" w:rsidP="00073046">
            <w:pPr>
              <w:rPr>
                <w:rFonts w:ascii="Garamond" w:hAnsi="Garamond"/>
                <w:color w:val="000000"/>
                <w:szCs w:val="22"/>
              </w:rPr>
            </w:pPr>
            <w:r w:rsidRPr="00073046">
              <w:rPr>
                <w:rFonts w:ascii="Garamond" w:hAnsi="Garamond"/>
                <w:color w:val="000000"/>
                <w:szCs w:val="2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073046" w:rsidRPr="00073046" w:rsidRDefault="00073046" w:rsidP="00073046">
            <w:pPr>
              <w:rPr>
                <w:rFonts w:ascii="Garamond" w:hAnsi="Garamond"/>
                <w:color w:val="000000"/>
                <w:szCs w:val="22"/>
              </w:rPr>
            </w:pPr>
            <w:r w:rsidRPr="00073046">
              <w:rPr>
                <w:rFonts w:ascii="Garamond" w:hAnsi="Garamond"/>
                <w:color w:val="000000"/>
                <w:szCs w:val="2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073046" w:rsidRPr="00073046" w:rsidRDefault="00073046" w:rsidP="00073046">
            <w:pPr>
              <w:rPr>
                <w:rFonts w:ascii="Garamond" w:hAnsi="Garamond"/>
                <w:color w:val="000000"/>
                <w:szCs w:val="22"/>
              </w:rPr>
            </w:pPr>
            <w:r w:rsidRPr="00073046">
              <w:rPr>
                <w:rFonts w:ascii="Garamond" w:hAnsi="Garamond"/>
                <w:color w:val="000000"/>
                <w:szCs w:val="22"/>
              </w:rPr>
              <w:t> </w:t>
            </w:r>
          </w:p>
        </w:tc>
      </w:tr>
      <w:tr w:rsidR="00073046" w:rsidRPr="00073046" w:rsidTr="00073046">
        <w:trPr>
          <w:trHeight w:val="300"/>
        </w:trPr>
        <w:tc>
          <w:tcPr>
            <w:tcW w:w="424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073046" w:rsidRPr="00073046" w:rsidRDefault="007E52F0" w:rsidP="00073046">
            <w:pPr>
              <w:ind w:firstLineChars="200" w:firstLine="440"/>
              <w:rPr>
                <w:rFonts w:ascii="Garamond" w:hAnsi="Garamond"/>
                <w:szCs w:val="22"/>
              </w:rPr>
            </w:pPr>
            <w:hyperlink r:id="rId31" w:history="1">
              <w:r w:rsidR="00073046" w:rsidRPr="00073046">
                <w:rPr>
                  <w:rFonts w:ascii="Garamond" w:hAnsi="Garamond"/>
                  <w:szCs w:val="22"/>
                </w:rPr>
                <w:t>https://github.com/jcushman/pdfquery</w:t>
              </w:r>
            </w:hyperlink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073046" w:rsidRPr="00073046" w:rsidRDefault="00073046" w:rsidP="00073046">
            <w:pPr>
              <w:rPr>
                <w:rFonts w:ascii="Garamond" w:hAnsi="Garamond"/>
                <w:color w:val="000000"/>
                <w:szCs w:val="22"/>
              </w:rPr>
            </w:pPr>
            <w:r w:rsidRPr="00073046">
              <w:rPr>
                <w:rFonts w:ascii="Garamond" w:hAnsi="Garamond"/>
                <w:color w:val="000000"/>
                <w:szCs w:val="2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073046" w:rsidRPr="00073046" w:rsidRDefault="00073046" w:rsidP="00073046">
            <w:pPr>
              <w:rPr>
                <w:rFonts w:ascii="Garamond" w:hAnsi="Garamond"/>
                <w:color w:val="000000"/>
                <w:szCs w:val="22"/>
              </w:rPr>
            </w:pPr>
            <w:r w:rsidRPr="00073046">
              <w:rPr>
                <w:rFonts w:ascii="Garamond" w:hAnsi="Garamond"/>
                <w:color w:val="000000"/>
                <w:szCs w:val="22"/>
              </w:rPr>
              <w:t> </w:t>
            </w:r>
          </w:p>
        </w:tc>
      </w:tr>
      <w:tr w:rsidR="00073046" w:rsidRPr="00073046" w:rsidTr="00073046">
        <w:trPr>
          <w:trHeight w:val="300"/>
        </w:trPr>
        <w:tc>
          <w:tcPr>
            <w:tcW w:w="191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073046" w:rsidRPr="00073046" w:rsidRDefault="00073046" w:rsidP="00073046">
            <w:pPr>
              <w:rPr>
                <w:rFonts w:ascii="Garamond" w:hAnsi="Garamond"/>
                <w:szCs w:val="22"/>
              </w:rPr>
            </w:pPr>
            <w:r w:rsidRPr="00073046">
              <w:rPr>
                <w:rFonts w:ascii="Garamond" w:hAnsi="Garamond"/>
                <w:szCs w:val="22"/>
              </w:rPr>
              <w:t> </w:t>
            </w: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073046" w:rsidRPr="00073046" w:rsidRDefault="00073046" w:rsidP="00073046">
            <w:pPr>
              <w:rPr>
                <w:rFonts w:ascii="Garamond" w:hAnsi="Garamond"/>
                <w:color w:val="000000"/>
                <w:szCs w:val="22"/>
              </w:rPr>
            </w:pPr>
            <w:r w:rsidRPr="00073046">
              <w:rPr>
                <w:rFonts w:ascii="Garamond" w:hAnsi="Garamond"/>
                <w:color w:val="000000"/>
                <w:szCs w:val="22"/>
              </w:rPr>
              <w:t> 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073046" w:rsidRPr="00073046" w:rsidRDefault="00073046" w:rsidP="00073046">
            <w:pPr>
              <w:rPr>
                <w:rFonts w:ascii="Garamond" w:hAnsi="Garamond"/>
                <w:color w:val="000000"/>
                <w:szCs w:val="22"/>
              </w:rPr>
            </w:pPr>
            <w:r w:rsidRPr="00073046">
              <w:rPr>
                <w:rFonts w:ascii="Garamond" w:hAnsi="Garamond"/>
                <w:color w:val="000000"/>
                <w:szCs w:val="22"/>
              </w:rPr>
              <w:t> 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073046" w:rsidRPr="00073046" w:rsidRDefault="00073046" w:rsidP="00073046">
            <w:pPr>
              <w:rPr>
                <w:rFonts w:ascii="Garamond" w:hAnsi="Garamond"/>
                <w:color w:val="000000"/>
                <w:szCs w:val="22"/>
              </w:rPr>
            </w:pPr>
            <w:r w:rsidRPr="00073046">
              <w:rPr>
                <w:rFonts w:ascii="Garamond" w:hAnsi="Garamond"/>
                <w:color w:val="000000"/>
                <w:szCs w:val="2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073046" w:rsidRPr="00073046" w:rsidRDefault="00073046" w:rsidP="00073046">
            <w:pPr>
              <w:rPr>
                <w:rFonts w:ascii="Garamond" w:hAnsi="Garamond"/>
                <w:color w:val="000000"/>
                <w:szCs w:val="22"/>
              </w:rPr>
            </w:pPr>
            <w:r w:rsidRPr="00073046">
              <w:rPr>
                <w:rFonts w:ascii="Garamond" w:hAnsi="Garamond"/>
                <w:color w:val="000000"/>
                <w:szCs w:val="2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073046" w:rsidRPr="00073046" w:rsidRDefault="00073046" w:rsidP="00073046">
            <w:pPr>
              <w:rPr>
                <w:rFonts w:ascii="Garamond" w:hAnsi="Garamond"/>
                <w:color w:val="000000"/>
                <w:szCs w:val="22"/>
              </w:rPr>
            </w:pPr>
            <w:r w:rsidRPr="00073046">
              <w:rPr>
                <w:rFonts w:ascii="Garamond" w:hAnsi="Garamond"/>
                <w:color w:val="000000"/>
                <w:szCs w:val="22"/>
              </w:rPr>
              <w:t> </w:t>
            </w:r>
          </w:p>
        </w:tc>
      </w:tr>
      <w:tr w:rsidR="00073046" w:rsidRPr="00073046" w:rsidTr="00073046">
        <w:trPr>
          <w:trHeight w:val="300"/>
        </w:trPr>
        <w:tc>
          <w:tcPr>
            <w:tcW w:w="191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073046" w:rsidRPr="00073046" w:rsidRDefault="00073046" w:rsidP="00073046">
            <w:pPr>
              <w:rPr>
                <w:rFonts w:ascii="Garamond" w:hAnsi="Garamond"/>
                <w:szCs w:val="22"/>
                <w:u w:val="single"/>
              </w:rPr>
            </w:pPr>
            <w:r w:rsidRPr="00073046">
              <w:rPr>
                <w:rFonts w:ascii="Garamond" w:hAnsi="Garamond"/>
                <w:szCs w:val="22"/>
                <w:u w:val="single"/>
              </w:rPr>
              <w:t xml:space="preserve">Web Scraping </w:t>
            </w: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073046" w:rsidRPr="00073046" w:rsidRDefault="00073046" w:rsidP="00073046">
            <w:pPr>
              <w:rPr>
                <w:rFonts w:ascii="Garamond" w:hAnsi="Garamond"/>
                <w:color w:val="000000"/>
                <w:szCs w:val="22"/>
              </w:rPr>
            </w:pPr>
            <w:r w:rsidRPr="00073046">
              <w:rPr>
                <w:rFonts w:ascii="Garamond" w:hAnsi="Garamond"/>
                <w:color w:val="000000"/>
                <w:szCs w:val="22"/>
              </w:rPr>
              <w:t> 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073046" w:rsidRPr="00073046" w:rsidRDefault="00073046" w:rsidP="00073046">
            <w:pPr>
              <w:rPr>
                <w:rFonts w:ascii="Garamond" w:hAnsi="Garamond"/>
                <w:color w:val="000000"/>
                <w:szCs w:val="22"/>
              </w:rPr>
            </w:pPr>
            <w:r w:rsidRPr="00073046">
              <w:rPr>
                <w:rFonts w:ascii="Garamond" w:hAnsi="Garamond"/>
                <w:color w:val="000000"/>
                <w:szCs w:val="22"/>
              </w:rPr>
              <w:t> 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073046" w:rsidRPr="00073046" w:rsidRDefault="00073046" w:rsidP="00073046">
            <w:pPr>
              <w:rPr>
                <w:rFonts w:ascii="Garamond" w:hAnsi="Garamond"/>
                <w:color w:val="000000"/>
                <w:szCs w:val="22"/>
              </w:rPr>
            </w:pPr>
            <w:r w:rsidRPr="00073046">
              <w:rPr>
                <w:rFonts w:ascii="Garamond" w:hAnsi="Garamond"/>
                <w:color w:val="000000"/>
                <w:szCs w:val="2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073046" w:rsidRPr="00073046" w:rsidRDefault="00073046" w:rsidP="00073046">
            <w:pPr>
              <w:rPr>
                <w:rFonts w:ascii="Garamond" w:hAnsi="Garamond"/>
                <w:color w:val="000000"/>
                <w:szCs w:val="22"/>
              </w:rPr>
            </w:pPr>
            <w:r w:rsidRPr="00073046">
              <w:rPr>
                <w:rFonts w:ascii="Garamond" w:hAnsi="Garamond"/>
                <w:color w:val="000000"/>
                <w:szCs w:val="2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073046" w:rsidRPr="00073046" w:rsidRDefault="00073046" w:rsidP="00073046">
            <w:pPr>
              <w:rPr>
                <w:rFonts w:ascii="Garamond" w:hAnsi="Garamond"/>
                <w:color w:val="000000"/>
                <w:szCs w:val="22"/>
              </w:rPr>
            </w:pPr>
            <w:r w:rsidRPr="00073046">
              <w:rPr>
                <w:rFonts w:ascii="Garamond" w:hAnsi="Garamond"/>
                <w:color w:val="000000"/>
                <w:szCs w:val="22"/>
              </w:rPr>
              <w:t> </w:t>
            </w:r>
          </w:p>
        </w:tc>
      </w:tr>
      <w:tr w:rsidR="00073046" w:rsidRPr="00073046" w:rsidTr="00073046">
        <w:trPr>
          <w:trHeight w:val="300"/>
        </w:trPr>
        <w:tc>
          <w:tcPr>
            <w:tcW w:w="6169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073046" w:rsidRPr="00073046" w:rsidRDefault="007E52F0" w:rsidP="00073046">
            <w:pPr>
              <w:ind w:firstLineChars="200" w:firstLine="440"/>
              <w:rPr>
                <w:rFonts w:ascii="Garamond" w:hAnsi="Garamond"/>
                <w:szCs w:val="22"/>
              </w:rPr>
            </w:pPr>
            <w:hyperlink r:id="rId32" w:history="1">
              <w:r w:rsidR="00073046" w:rsidRPr="00073046">
                <w:rPr>
                  <w:rFonts w:ascii="Garamond" w:hAnsi="Garamond"/>
                  <w:szCs w:val="22"/>
                </w:rPr>
                <w:t>https://www.dataquest.io/blog/web-scraping-tutorial-python/</w:t>
              </w:r>
            </w:hyperlink>
          </w:p>
        </w:tc>
      </w:tr>
      <w:tr w:rsidR="00073046" w:rsidRPr="00073046" w:rsidTr="00073046">
        <w:trPr>
          <w:trHeight w:val="300"/>
        </w:trPr>
        <w:tc>
          <w:tcPr>
            <w:tcW w:w="424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073046" w:rsidRPr="00073046" w:rsidRDefault="007E52F0" w:rsidP="00073046">
            <w:pPr>
              <w:ind w:firstLineChars="200" w:firstLine="440"/>
              <w:rPr>
                <w:rFonts w:ascii="Garamond" w:hAnsi="Garamond"/>
                <w:szCs w:val="22"/>
              </w:rPr>
            </w:pPr>
            <w:hyperlink r:id="rId33" w:history="1">
              <w:r w:rsidR="00073046" w:rsidRPr="00073046">
                <w:rPr>
                  <w:rFonts w:ascii="Garamond" w:hAnsi="Garamond"/>
                  <w:szCs w:val="22"/>
                </w:rPr>
                <w:t>https://selenium-python.readthedocs.io/</w:t>
              </w:r>
            </w:hyperlink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073046" w:rsidRPr="00073046" w:rsidRDefault="00073046" w:rsidP="00073046">
            <w:pPr>
              <w:rPr>
                <w:rFonts w:ascii="Garamond" w:hAnsi="Garamond"/>
                <w:color w:val="000000"/>
                <w:szCs w:val="22"/>
              </w:rPr>
            </w:pPr>
            <w:r w:rsidRPr="00073046">
              <w:rPr>
                <w:rFonts w:ascii="Garamond" w:hAnsi="Garamond"/>
                <w:color w:val="000000"/>
                <w:szCs w:val="2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073046" w:rsidRPr="00073046" w:rsidRDefault="00073046" w:rsidP="00073046">
            <w:pPr>
              <w:rPr>
                <w:rFonts w:ascii="Garamond" w:hAnsi="Garamond"/>
                <w:color w:val="000000"/>
                <w:szCs w:val="22"/>
              </w:rPr>
            </w:pPr>
            <w:r w:rsidRPr="00073046">
              <w:rPr>
                <w:rFonts w:ascii="Garamond" w:hAnsi="Garamond"/>
                <w:color w:val="000000"/>
                <w:szCs w:val="22"/>
              </w:rPr>
              <w:t> </w:t>
            </w:r>
          </w:p>
        </w:tc>
      </w:tr>
    </w:tbl>
    <w:p w:rsidR="00073046" w:rsidRPr="00073046" w:rsidRDefault="00073046" w:rsidP="00073046">
      <w:pPr>
        <w:pStyle w:val="BodyText"/>
      </w:pPr>
    </w:p>
    <w:p w:rsidR="00076E86" w:rsidRPr="00AD5655" w:rsidRDefault="00076E86" w:rsidP="00B106FD">
      <w:pPr>
        <w:pStyle w:val="BodyText"/>
        <w:rPr>
          <w:sz w:val="24"/>
        </w:rPr>
      </w:pPr>
    </w:p>
    <w:sectPr w:rsidR="00076E86" w:rsidRPr="00AD5655" w:rsidSect="002815B9">
      <w:headerReference w:type="default" r:id="rId34"/>
      <w:footerReference w:type="default" r:id="rId35"/>
      <w:headerReference w:type="first" r:id="rId36"/>
      <w:pgSz w:w="12240" w:h="15840" w:code="1"/>
      <w:pgMar w:top="162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573CF" w:rsidRDefault="000573CF">
      <w:r>
        <w:separator/>
      </w:r>
    </w:p>
  </w:endnote>
  <w:endnote w:type="continuationSeparator" w:id="0">
    <w:p w:rsidR="000573CF" w:rsidRDefault="000573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815B9" w:rsidRDefault="002815B9" w:rsidP="002815B9">
    <w:pPr>
      <w:pStyle w:val="Footer"/>
    </w:pPr>
  </w:p>
  <w:p w:rsidR="002815B9" w:rsidRDefault="002815B9" w:rsidP="002815B9">
    <w:pPr>
      <w:pStyle w:val="Footer"/>
      <w:tabs>
        <w:tab w:val="left" w:pos="2760"/>
      </w:tabs>
    </w:pPr>
    <w:r>
      <w:rPr>
        <w:noProof/>
      </w:rPr>
      <w:drawing>
        <wp:anchor distT="0" distB="0" distL="114300" distR="114300" simplePos="0" relativeHeight="251659264" behindDoc="0" locked="0" layoutInCell="1" allowOverlap="1" wp14:anchorId="3CD145AD" wp14:editId="436AD1D8">
          <wp:simplePos x="0" y="0"/>
          <wp:positionH relativeFrom="margin">
            <wp:posOffset>6985</wp:posOffset>
          </wp:positionH>
          <wp:positionV relativeFrom="paragraph">
            <wp:posOffset>41910</wp:posOffset>
          </wp:positionV>
          <wp:extent cx="914400" cy="292100"/>
          <wp:effectExtent l="0" t="0" r="0" b="0"/>
          <wp:wrapThrough wrapText="bothSides">
            <wp:wrapPolygon edited="0">
              <wp:start x="11250" y="0"/>
              <wp:lineTo x="0" y="4226"/>
              <wp:lineTo x="0" y="19722"/>
              <wp:lineTo x="21150" y="19722"/>
              <wp:lineTo x="21150" y="0"/>
              <wp:lineTo x="11250" y="0"/>
            </wp:wrapPolygon>
          </wp:wrapThrough>
          <wp:docPr id="1" name="Picture 1" descr="cid:image002.png@01D3950C.0A0740B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id:image002.png@01D3950C.0A0740B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4400" cy="2921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</w:p>
  <w:p w:rsidR="002815B9" w:rsidRDefault="002815B9" w:rsidP="002815B9">
    <w:pPr>
      <w:pStyle w:val="Footer"/>
      <w:tabs>
        <w:tab w:val="left" w:pos="1375"/>
      </w:tabs>
      <w:jc w:val="right"/>
      <w:rPr>
        <w:sz w:val="20"/>
        <w:szCs w:val="20"/>
      </w:rPr>
    </w:pPr>
    <w:r>
      <w:tab/>
    </w:r>
    <w:r>
      <w:rPr>
        <w:sz w:val="20"/>
        <w:szCs w:val="20"/>
      </w:rPr>
      <w:t xml:space="preserve">Page </w:t>
    </w:r>
    <w:r>
      <w:rPr>
        <w:rStyle w:val="PageNumber"/>
        <w:sz w:val="20"/>
        <w:szCs w:val="20"/>
      </w:rPr>
      <w:fldChar w:fldCharType="begin"/>
    </w:r>
    <w:r>
      <w:rPr>
        <w:rStyle w:val="PageNumber"/>
        <w:sz w:val="20"/>
        <w:szCs w:val="20"/>
      </w:rPr>
      <w:instrText xml:space="preserve"> PAGE </w:instrText>
    </w:r>
    <w:r>
      <w:rPr>
        <w:rStyle w:val="PageNumber"/>
        <w:sz w:val="20"/>
        <w:szCs w:val="20"/>
      </w:rPr>
      <w:fldChar w:fldCharType="separate"/>
    </w:r>
    <w:r>
      <w:rPr>
        <w:rStyle w:val="PageNumber"/>
        <w:sz w:val="20"/>
        <w:szCs w:val="20"/>
      </w:rPr>
      <w:t>3</w:t>
    </w:r>
    <w:r>
      <w:rPr>
        <w:rStyle w:val="PageNumber"/>
        <w:sz w:val="20"/>
        <w:szCs w:val="20"/>
      </w:rPr>
      <w:fldChar w:fldCharType="end"/>
    </w:r>
  </w:p>
  <w:p w:rsidR="00CE607C" w:rsidRPr="0062119D" w:rsidRDefault="002815B9" w:rsidP="002815B9">
    <w:pPr>
      <w:pStyle w:val="Footer"/>
      <w:tabs>
        <w:tab w:val="left" w:pos="3060"/>
        <w:tab w:val="right" w:pos="8640"/>
      </w:tabs>
    </w:pPr>
    <w:r>
      <w:tab/>
    </w:r>
    <w:r>
      <w:tab/>
    </w:r>
    <w:r w:rsidR="007E52F0">
      <w:pict>
        <v:line id="_x0000_s2057" style="position:absolute;flip:y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.2pt,1.3pt" to="469.7pt,3.5pt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" strokecolor="black [3213]" strokeweight="1pt"/>
      </w:pict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573CF" w:rsidRDefault="000573CF" w:rsidP="009B3087">
      <w:pPr>
        <w:spacing w:before="120" w:after="120"/>
      </w:pPr>
      <w:r>
        <w:separator/>
      </w:r>
    </w:p>
  </w:footnote>
  <w:footnote w:type="continuationSeparator" w:id="0">
    <w:p w:rsidR="000573CF" w:rsidRDefault="000573CF" w:rsidP="009B3087">
      <w:pPr>
        <w:spacing w:before="120" w:after="1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D43D6" w:rsidRPr="00255EB6" w:rsidRDefault="002D43D6" w:rsidP="002D43D6">
    <w:pPr>
      <w:pStyle w:val="Header"/>
      <w:tabs>
        <w:tab w:val="left" w:pos="2385"/>
        <w:tab w:val="left" w:pos="4815"/>
      </w:tabs>
      <w:rPr>
        <w:rFonts w:ascii="Garamond" w:hAnsi="Garamond"/>
        <w:sz w:val="20"/>
        <w:szCs w:val="20"/>
      </w:rPr>
    </w:pPr>
    <w:bookmarkStart w:id="5" w:name="_Hlk525832317"/>
    <w:bookmarkStart w:id="6" w:name="_Hlk525832318"/>
    <w:bookmarkStart w:id="7" w:name="_Hlk525832780"/>
    <w:bookmarkStart w:id="8" w:name="_Hlk525832781"/>
    <w:bookmarkStart w:id="9" w:name="_Hlk525832887"/>
    <w:bookmarkStart w:id="10" w:name="_Hlk525832888"/>
    <w:bookmarkStart w:id="11" w:name="_Hlk525833141"/>
    <w:bookmarkStart w:id="12" w:name="_Hlk525833142"/>
    <w:bookmarkStart w:id="13" w:name="_Hlk525833842"/>
    <w:bookmarkStart w:id="14" w:name="_Hlk525833843"/>
    <w:bookmarkStart w:id="15" w:name="_Hlk525833889"/>
    <w:bookmarkStart w:id="16" w:name="_Hlk525833890"/>
    <w:bookmarkStart w:id="17" w:name="_Hlk525834052"/>
    <w:bookmarkStart w:id="18" w:name="_Hlk525834053"/>
    <w:r w:rsidRPr="00255EB6">
      <w:rPr>
        <w:rFonts w:ascii="Garamond" w:hAnsi="Garamond"/>
        <w:sz w:val="20"/>
        <w:szCs w:val="20"/>
      </w:rPr>
      <w:t>CONFIDENTIAL</w:t>
    </w:r>
    <w:r w:rsidRPr="00255EB6">
      <w:rPr>
        <w:rFonts w:ascii="Garamond" w:hAnsi="Garamond"/>
        <w:sz w:val="20"/>
        <w:szCs w:val="20"/>
      </w:rPr>
      <w:tab/>
    </w:r>
    <w:r w:rsidRPr="00255EB6">
      <w:rPr>
        <w:rFonts w:ascii="Garamond" w:hAnsi="Garamond"/>
        <w:sz w:val="20"/>
        <w:szCs w:val="20"/>
      </w:rPr>
      <w:tab/>
    </w:r>
    <w:r w:rsidRPr="00255EB6">
      <w:rPr>
        <w:rFonts w:ascii="Garamond" w:hAnsi="Garamond"/>
        <w:sz w:val="20"/>
        <w:szCs w:val="20"/>
      </w:rPr>
      <w:tab/>
    </w:r>
  </w:p>
  <w:p w:rsidR="00CE607C" w:rsidRPr="00255EB6" w:rsidRDefault="002D43D6" w:rsidP="002D43D6">
    <w:pPr>
      <w:pStyle w:val="Header"/>
      <w:rPr>
        <w:rFonts w:ascii="Garamond" w:hAnsi="Garamond"/>
      </w:rPr>
    </w:pPr>
    <w:r w:rsidRPr="00255EB6">
      <w:rPr>
        <w:rFonts w:ascii="Garamond" w:hAnsi="Garamond"/>
        <w:sz w:val="20"/>
      </w:rPr>
      <w:t>PRELIMINARY – FOR DISCUSSION PURPOSES ONLY</w:t>
    </w:r>
    <w:bookmarkEnd w:id="5"/>
    <w:bookmarkEnd w:id="6"/>
    <w:bookmarkEnd w:id="7"/>
    <w:bookmarkEnd w:id="8"/>
    <w:bookmarkEnd w:id="9"/>
    <w:bookmarkEnd w:id="10"/>
    <w:bookmarkEnd w:id="11"/>
    <w:bookmarkEnd w:id="12"/>
    <w:bookmarkEnd w:id="13"/>
    <w:bookmarkEnd w:id="14"/>
    <w:bookmarkEnd w:id="15"/>
    <w:bookmarkEnd w:id="16"/>
    <w:bookmarkEnd w:id="17"/>
    <w:bookmarkEnd w:id="18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55EB6" w:rsidRPr="00AC0992" w:rsidRDefault="00255EB6" w:rsidP="00255EB6">
    <w:pPr>
      <w:pStyle w:val="Header"/>
      <w:rPr>
        <w:sz w:val="20"/>
        <w:szCs w:val="20"/>
      </w:rPr>
    </w:pPr>
    <w:bookmarkStart w:id="19" w:name="_Hlk525832861"/>
    <w:bookmarkStart w:id="20" w:name="_Hlk525832862"/>
    <w:bookmarkStart w:id="21" w:name="_Hlk525832872"/>
    <w:bookmarkStart w:id="22" w:name="_Hlk525832873"/>
    <w:bookmarkStart w:id="23" w:name="_Hlk525833085"/>
    <w:bookmarkStart w:id="24" w:name="_Hlk525833086"/>
    <w:bookmarkStart w:id="25" w:name="_Hlk525833920"/>
    <w:bookmarkStart w:id="26" w:name="_Hlk525833921"/>
    <w:bookmarkStart w:id="27" w:name="_Hlk525834041"/>
    <w:bookmarkStart w:id="28" w:name="_Hlk525834042"/>
    <w:r>
      <w:rPr>
        <w:noProof/>
      </w:rPr>
      <w:drawing>
        <wp:anchor distT="0" distB="0" distL="114300" distR="114300" simplePos="0" relativeHeight="251660288" behindDoc="0" locked="0" layoutInCell="1" allowOverlap="1" wp14:anchorId="0484FF16" wp14:editId="7D3AA4B6">
          <wp:simplePos x="0" y="0"/>
          <wp:positionH relativeFrom="margin">
            <wp:align>right</wp:align>
          </wp:positionH>
          <wp:positionV relativeFrom="paragraph">
            <wp:posOffset>-104775</wp:posOffset>
          </wp:positionV>
          <wp:extent cx="1276350" cy="409575"/>
          <wp:effectExtent l="0" t="0" r="0" b="9525"/>
          <wp:wrapThrough wrapText="bothSides">
            <wp:wrapPolygon edited="0">
              <wp:start x="11928" y="0"/>
              <wp:lineTo x="645" y="5023"/>
              <wp:lineTo x="0" y="6028"/>
              <wp:lineTo x="0" y="21098"/>
              <wp:lineTo x="21278" y="21098"/>
              <wp:lineTo x="21278" y="0"/>
              <wp:lineTo x="11928" y="0"/>
            </wp:wrapPolygon>
          </wp:wrapThrough>
          <wp:docPr id="10" name="Picture 10" descr="cid:image002.png@01D3950C.0A0740B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cid:image002.png@01D3950C.0A0740B0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76350" cy="4095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AC0992">
      <w:rPr>
        <w:sz w:val="20"/>
        <w:szCs w:val="20"/>
      </w:rPr>
      <w:t>CONFIDENTIAL</w:t>
    </w:r>
    <w:r w:rsidRPr="00AC0992">
      <w:rPr>
        <w:sz w:val="20"/>
        <w:szCs w:val="20"/>
      </w:rPr>
      <w:tab/>
    </w:r>
  </w:p>
  <w:p w:rsidR="00255EB6" w:rsidRDefault="00255EB6" w:rsidP="00255EB6">
    <w:pPr>
      <w:pStyle w:val="Header"/>
      <w:rPr>
        <w:sz w:val="20"/>
        <w:szCs w:val="20"/>
      </w:rPr>
    </w:pPr>
    <w:r w:rsidRPr="00AC0992">
      <w:rPr>
        <w:sz w:val="20"/>
        <w:szCs w:val="20"/>
      </w:rPr>
      <w:t>PRELIMINARY – FOR DISCUSSION PURPOSES ONLY</w:t>
    </w:r>
  </w:p>
  <w:p w:rsidR="00255EB6" w:rsidRDefault="00255EB6" w:rsidP="00255EB6">
    <w:pPr>
      <w:pStyle w:val="Header"/>
      <w:tabs>
        <w:tab w:val="left" w:pos="3330"/>
        <w:tab w:val="right" w:pos="8640"/>
      </w:tabs>
      <w:rPr>
        <w:sz w:val="20"/>
        <w:szCs w:val="20"/>
      </w:rPr>
    </w:pPr>
    <w:r>
      <w:rPr>
        <w:sz w:val="20"/>
        <w:szCs w:val="20"/>
      </w:rPr>
      <w:tab/>
    </w:r>
    <w:r>
      <w:rPr>
        <w:sz w:val="20"/>
        <w:szCs w:val="20"/>
      </w:rPr>
      <w:tab/>
    </w:r>
    <w:r w:rsidRPr="00AC0992">
      <w:rPr>
        <w:sz w:val="20"/>
        <w:szCs w:val="20"/>
      </w:rPr>
      <w:tab/>
    </w:r>
  </w:p>
  <w:p w:rsidR="002815B9" w:rsidRDefault="00255EB6" w:rsidP="00255EB6">
    <w:pPr>
      <w:pStyle w:val="MemoHead"/>
      <w:tabs>
        <w:tab w:val="left" w:pos="7485"/>
      </w:tabs>
    </w:pPr>
    <w:r w:rsidRPr="009F0F93">
      <w:t>M E M O R A N D U M</w:t>
    </w:r>
    <w:bookmarkEnd w:id="19"/>
    <w:bookmarkEnd w:id="20"/>
    <w:bookmarkEnd w:id="21"/>
    <w:bookmarkEnd w:id="22"/>
    <w:bookmarkEnd w:id="23"/>
    <w:bookmarkEnd w:id="24"/>
    <w:bookmarkEnd w:id="25"/>
    <w:bookmarkEnd w:id="26"/>
    <w:bookmarkEnd w:id="27"/>
    <w:bookmarkEnd w:id="28"/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BD3AAF"/>
    <w:multiLevelType w:val="hybridMultilevel"/>
    <w:tmpl w:val="F82A0EF2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0FF97D48"/>
    <w:multiLevelType w:val="hybridMultilevel"/>
    <w:tmpl w:val="A9442812"/>
    <w:lvl w:ilvl="0" w:tplc="C9CA093C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111E58BE"/>
    <w:multiLevelType w:val="hybridMultilevel"/>
    <w:tmpl w:val="007256CE"/>
    <w:lvl w:ilvl="0" w:tplc="EF2E568E">
      <w:start w:val="1"/>
      <w:numFmt w:val="decimal"/>
      <w:pStyle w:val="ListNumbers4"/>
      <w:lvlText w:val="%1."/>
      <w:lvlJc w:val="left"/>
      <w:pPr>
        <w:tabs>
          <w:tab w:val="num" w:pos="2160"/>
        </w:tabs>
        <w:ind w:left="2160" w:hanging="720"/>
      </w:pPr>
      <w:rPr>
        <w:rFonts w:ascii="Garamond" w:hAnsi="Garamond" w:hint="default"/>
        <w:b w:val="0"/>
        <w:i w:val="0"/>
        <w:sz w:val="26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</w:lvl>
  </w:abstractNum>
  <w:abstractNum w:abstractNumId="3" w15:restartNumberingAfterBreak="0">
    <w:nsid w:val="14F47C0D"/>
    <w:multiLevelType w:val="hybridMultilevel"/>
    <w:tmpl w:val="EBA0E950"/>
    <w:lvl w:ilvl="0" w:tplc="3E106B8A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194F20A4"/>
    <w:multiLevelType w:val="hybridMultilevel"/>
    <w:tmpl w:val="78E8BB9C"/>
    <w:lvl w:ilvl="0" w:tplc="4A6C96A2">
      <w:start w:val="1"/>
      <w:numFmt w:val="lowerLetter"/>
      <w:pStyle w:val="ListLetters3"/>
      <w:lvlText w:val="%1."/>
      <w:lvlJc w:val="left"/>
      <w:pPr>
        <w:tabs>
          <w:tab w:val="num" w:pos="2160"/>
        </w:tabs>
        <w:ind w:left="2160" w:hanging="720"/>
      </w:pPr>
      <w:rPr>
        <w:rFonts w:ascii="Garamond" w:hAnsi="Garamond" w:hint="default"/>
        <w:b w:val="0"/>
        <w:i w:val="0"/>
        <w:sz w:val="26"/>
      </w:rPr>
    </w:lvl>
    <w:lvl w:ilvl="1" w:tplc="5136D342" w:tentative="1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</w:lvl>
    <w:lvl w:ilvl="2" w:tplc="31F62B0C" w:tentative="1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</w:lvl>
    <w:lvl w:ilvl="3" w:tplc="E6CA8C0C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</w:lvl>
    <w:lvl w:ilvl="4" w:tplc="1D3E129C" w:tentative="1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</w:lvl>
    <w:lvl w:ilvl="5" w:tplc="4BEAB5E0" w:tentative="1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</w:lvl>
    <w:lvl w:ilvl="6" w:tplc="029ED768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</w:lvl>
    <w:lvl w:ilvl="7" w:tplc="280CAC92" w:tentative="1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</w:lvl>
    <w:lvl w:ilvl="8" w:tplc="D56AD3DA" w:tentative="1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</w:lvl>
  </w:abstractNum>
  <w:abstractNum w:abstractNumId="5" w15:restartNumberingAfterBreak="0">
    <w:nsid w:val="1CD12CF4"/>
    <w:multiLevelType w:val="hybridMultilevel"/>
    <w:tmpl w:val="F82A0EF2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24D65DFC"/>
    <w:multiLevelType w:val="hybridMultilevel"/>
    <w:tmpl w:val="ADB0EBA2"/>
    <w:lvl w:ilvl="0" w:tplc="BFF81AF8">
      <w:start w:val="1"/>
      <w:numFmt w:val="decimal"/>
      <w:lvlText w:val="%1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31460E34"/>
    <w:multiLevelType w:val="singleLevel"/>
    <w:tmpl w:val="7EFCFA28"/>
    <w:lvl w:ilvl="0">
      <w:start w:val="1"/>
      <w:numFmt w:val="decimal"/>
      <w:pStyle w:val="ListNumbers3"/>
      <w:lvlText w:val="%1."/>
      <w:lvlJc w:val="left"/>
      <w:pPr>
        <w:tabs>
          <w:tab w:val="num" w:pos="2160"/>
        </w:tabs>
        <w:ind w:left="2160" w:hanging="720"/>
      </w:pPr>
      <w:rPr>
        <w:rFonts w:hint="default"/>
      </w:rPr>
    </w:lvl>
  </w:abstractNum>
  <w:abstractNum w:abstractNumId="8" w15:restartNumberingAfterBreak="0">
    <w:nsid w:val="35664CD8"/>
    <w:multiLevelType w:val="hybridMultilevel"/>
    <w:tmpl w:val="9412F57E"/>
    <w:lvl w:ilvl="0" w:tplc="0E28832C">
      <w:start w:val="1"/>
      <w:numFmt w:val="lowerLetter"/>
      <w:pStyle w:val="ListLetters4"/>
      <w:lvlText w:val="%1."/>
      <w:lvlJc w:val="left"/>
      <w:pPr>
        <w:tabs>
          <w:tab w:val="num" w:pos="2160"/>
        </w:tabs>
        <w:ind w:left="2160" w:hanging="720"/>
      </w:pPr>
      <w:rPr>
        <w:rFonts w:ascii="Garamond" w:hAnsi="Garamond" w:hint="default"/>
        <w:b w:val="0"/>
        <w:i w:val="0"/>
        <w:sz w:val="26"/>
      </w:rPr>
    </w:lvl>
    <w:lvl w:ilvl="1" w:tplc="92BCA0C8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83FAB660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2E8051A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63418D8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58EE089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91673A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38A025C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BC56B602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364F39E0"/>
    <w:multiLevelType w:val="multilevel"/>
    <w:tmpl w:val="AE266798"/>
    <w:lvl w:ilvl="0">
      <w:start w:val="1"/>
      <w:numFmt w:val="lowerRoman"/>
      <w:lvlText w:val="%1."/>
      <w:lvlJc w:val="right"/>
      <w:pPr>
        <w:ind w:left="360" w:hanging="360"/>
      </w:pPr>
      <w:rPr>
        <w:rFonts w:hint="default"/>
        <w:b w:val="0"/>
        <w:i w:val="0"/>
        <w:sz w:val="24"/>
        <w:szCs w:val="24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3F3B7E22"/>
    <w:multiLevelType w:val="hybridMultilevel"/>
    <w:tmpl w:val="EBA0E950"/>
    <w:lvl w:ilvl="0" w:tplc="3E106B8A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 w15:restartNumberingAfterBreak="0">
    <w:nsid w:val="40511556"/>
    <w:multiLevelType w:val="hybridMultilevel"/>
    <w:tmpl w:val="2676F464"/>
    <w:lvl w:ilvl="0" w:tplc="AF5CF776">
      <w:start w:val="3"/>
      <w:numFmt w:val="bullet"/>
      <w:lvlText w:val="-"/>
      <w:lvlJc w:val="left"/>
      <w:pPr>
        <w:ind w:left="2520" w:hanging="360"/>
      </w:pPr>
      <w:rPr>
        <w:rFonts w:ascii="Garamond" w:eastAsia="Times New Roman" w:hAnsi="Garamond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2" w15:restartNumberingAfterBreak="0">
    <w:nsid w:val="417850C7"/>
    <w:multiLevelType w:val="singleLevel"/>
    <w:tmpl w:val="934AF5BE"/>
    <w:lvl w:ilvl="0">
      <w:start w:val="1"/>
      <w:numFmt w:val="bullet"/>
      <w:pStyle w:val="ListBullets"/>
      <w:lvlText w:val=""/>
      <w:lvlJc w:val="left"/>
      <w:pPr>
        <w:tabs>
          <w:tab w:val="num" w:pos="2160"/>
        </w:tabs>
        <w:ind w:left="2160" w:hanging="720"/>
      </w:pPr>
      <w:rPr>
        <w:rFonts w:ascii="Symbol" w:hAnsi="Symbol" w:hint="default"/>
        <w:b w:val="0"/>
        <w:i w:val="0"/>
        <w:sz w:val="20"/>
      </w:rPr>
    </w:lvl>
  </w:abstractNum>
  <w:abstractNum w:abstractNumId="13" w15:restartNumberingAfterBreak="0">
    <w:nsid w:val="42364A06"/>
    <w:multiLevelType w:val="hybridMultilevel"/>
    <w:tmpl w:val="37AACE42"/>
    <w:lvl w:ilvl="0" w:tplc="37CE4368">
      <w:start w:val="1"/>
      <w:numFmt w:val="decimal"/>
      <w:lvlText w:val="%1."/>
      <w:lvlJc w:val="left"/>
      <w:pPr>
        <w:ind w:left="720" w:hanging="360"/>
      </w:pPr>
      <w:rPr>
        <w:rFonts w:ascii="Garamond" w:hAnsi="Garamond" w:hint="default"/>
        <w:b w:val="0"/>
        <w:i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B253F4"/>
    <w:multiLevelType w:val="hybridMultilevel"/>
    <w:tmpl w:val="F484F052"/>
    <w:lvl w:ilvl="0" w:tplc="1438F254">
      <w:start w:val="1"/>
      <w:numFmt w:val="lowerLetter"/>
      <w:pStyle w:val="ListLetters2"/>
      <w:lvlText w:val="%1."/>
      <w:lvlJc w:val="left"/>
      <w:pPr>
        <w:tabs>
          <w:tab w:val="num" w:pos="2160"/>
        </w:tabs>
        <w:ind w:left="2160" w:hanging="720"/>
      </w:pPr>
      <w:rPr>
        <w:rFonts w:ascii="Garamond" w:hAnsi="Garamond" w:hint="default"/>
        <w:b w:val="0"/>
        <w:i w:val="0"/>
        <w:sz w:val="26"/>
      </w:rPr>
    </w:lvl>
    <w:lvl w:ilvl="1" w:tplc="4404D21A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AD04E99E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1841DB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108C66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721C3CFC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DA1CF31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7EAF03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5A062B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4C176497"/>
    <w:multiLevelType w:val="hybridMultilevel"/>
    <w:tmpl w:val="8850015A"/>
    <w:lvl w:ilvl="0" w:tplc="AF5CF776">
      <w:start w:val="3"/>
      <w:numFmt w:val="bullet"/>
      <w:lvlText w:val="-"/>
      <w:lvlJc w:val="left"/>
      <w:pPr>
        <w:ind w:left="1080" w:hanging="360"/>
      </w:pPr>
      <w:rPr>
        <w:rFonts w:ascii="Garamond" w:eastAsia="Times New Roman" w:hAnsi="Garamond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D1D08DC"/>
    <w:multiLevelType w:val="hybridMultilevel"/>
    <w:tmpl w:val="8402BD26"/>
    <w:lvl w:ilvl="0" w:tplc="D8467950">
      <w:start w:val="1"/>
      <w:numFmt w:val="decimal"/>
      <w:pStyle w:val="ListNumbers2"/>
      <w:lvlText w:val="%1."/>
      <w:lvlJc w:val="left"/>
      <w:pPr>
        <w:tabs>
          <w:tab w:val="num" w:pos="2160"/>
        </w:tabs>
        <w:ind w:left="2160" w:hanging="720"/>
      </w:pPr>
      <w:rPr>
        <w:rFonts w:ascii="Garamond" w:hAnsi="Garamond" w:hint="default"/>
        <w:b w:val="0"/>
        <w:i w:val="0"/>
        <w:sz w:val="26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4F011205"/>
    <w:multiLevelType w:val="multilevel"/>
    <w:tmpl w:val="6A0485CA"/>
    <w:lvl w:ilvl="0">
      <w:start w:val="1"/>
      <w:numFmt w:val="upperRoman"/>
      <w:lvlText w:val="%1."/>
      <w:lvlJc w:val="left"/>
      <w:pPr>
        <w:tabs>
          <w:tab w:val="num" w:pos="720"/>
        </w:tabs>
        <w:ind w:left="720" w:hanging="720"/>
      </w:pPr>
      <w:rPr>
        <w:rFonts w:ascii="Garamond" w:hAnsi="Garamond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4"/>
        <w:szCs w:val="24"/>
        <w:vertAlign w:val="baseline"/>
      </w:rPr>
    </w:lvl>
    <w:lvl w:ilvl="1">
      <w:start w:val="1"/>
      <w:numFmt w:val="upperLetter"/>
      <w:lvlText w:val="%2."/>
      <w:lvlJc w:val="left"/>
      <w:pPr>
        <w:tabs>
          <w:tab w:val="num" w:pos="1080"/>
        </w:tabs>
        <w:ind w:left="1080" w:hanging="360"/>
      </w:pPr>
      <w:rPr>
        <w:rFonts w:ascii="Garamond" w:hAnsi="Garamond" w:cs="Verdana" w:hint="default"/>
        <w:b/>
        <w:i w:val="0"/>
        <w:sz w:val="22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Verdana" w:hAnsi="Verdana" w:cs="Verdana" w:hint="default"/>
        <w:b/>
        <w:i/>
        <w:sz w:val="22"/>
        <w:szCs w:val="24"/>
      </w:rPr>
    </w:lvl>
    <w:lvl w:ilvl="3">
      <w:start w:val="1"/>
      <w:numFmt w:val="lowerLetter"/>
      <w:lvlText w:val="%4."/>
      <w:lvlJc w:val="left"/>
      <w:pPr>
        <w:tabs>
          <w:tab w:val="num" w:pos="1800"/>
        </w:tabs>
        <w:ind w:left="1800" w:hanging="360"/>
      </w:pPr>
      <w:rPr>
        <w:rFonts w:ascii="Verdana" w:hAnsi="Verdana" w:hint="default"/>
        <w:b w:val="0"/>
        <w:i w:val="0"/>
        <w:sz w:val="22"/>
        <w:szCs w:val="24"/>
      </w:rPr>
    </w:lvl>
    <w:lvl w:ilvl="4">
      <w:start w:val="1"/>
      <w:numFmt w:val="decimal"/>
      <w:lvlText w:val="%5)"/>
      <w:lvlJc w:val="left"/>
      <w:pPr>
        <w:tabs>
          <w:tab w:val="num" w:pos="2160"/>
        </w:tabs>
        <w:ind w:left="2160" w:hanging="360"/>
      </w:pPr>
      <w:rPr>
        <w:rFonts w:ascii="Verdana" w:hAnsi="Verdana" w:hint="default"/>
        <w:b w:val="0"/>
        <w:i w:val="0"/>
        <w:sz w:val="22"/>
        <w:szCs w:val="24"/>
        <w:vertAlign w:val="baseline"/>
      </w:rPr>
    </w:lvl>
    <w:lvl w:ilvl="5">
      <w:start w:val="1"/>
      <w:numFmt w:val="lowerLetter"/>
      <w:lvlText w:val="%6)"/>
      <w:lvlJc w:val="left"/>
      <w:pPr>
        <w:tabs>
          <w:tab w:val="num" w:pos="2520"/>
        </w:tabs>
        <w:ind w:left="2520" w:hanging="360"/>
      </w:pPr>
      <w:rPr>
        <w:rFonts w:ascii="Verdana" w:hAnsi="Verdana" w:hint="default"/>
        <w:b w:val="0"/>
        <w:i w:val="0"/>
        <w:sz w:val="22"/>
        <w:szCs w:val="24"/>
      </w:rPr>
    </w:lvl>
    <w:lvl w:ilvl="6">
      <w:start w:val="1"/>
      <w:numFmt w:val="decimal"/>
      <w:lvlText w:val="(%7)"/>
      <w:lvlJc w:val="left"/>
      <w:pPr>
        <w:tabs>
          <w:tab w:val="num" w:pos="2880"/>
        </w:tabs>
        <w:ind w:left="2880" w:hanging="360"/>
      </w:pPr>
      <w:rPr>
        <w:rFonts w:ascii="Verdana" w:hAnsi="Verdana" w:hint="default"/>
        <w:b w:val="0"/>
        <w:i w:val="0"/>
        <w:sz w:val="22"/>
      </w:rPr>
    </w:lvl>
    <w:lvl w:ilvl="7">
      <w:start w:val="1"/>
      <w:numFmt w:val="lowerLetter"/>
      <w:lvlText w:val="(%8)"/>
      <w:lvlJc w:val="left"/>
      <w:pPr>
        <w:tabs>
          <w:tab w:val="num" w:pos="3240"/>
        </w:tabs>
        <w:ind w:left="3240" w:hanging="360"/>
      </w:pPr>
      <w:rPr>
        <w:rFonts w:ascii="Verdana" w:hAnsi="Verdana" w:hint="default"/>
        <w:b w:val="0"/>
        <w:i w:val="0"/>
        <w:sz w:val="22"/>
      </w:rPr>
    </w:lvl>
    <w:lvl w:ilvl="8">
      <w:start w:val="1"/>
      <w:numFmt w:val="lowerRoman"/>
      <w:lvlText w:val="%9."/>
      <w:lvlJc w:val="left"/>
      <w:pPr>
        <w:tabs>
          <w:tab w:val="num" w:pos="3600"/>
        </w:tabs>
        <w:ind w:left="3600" w:hanging="360"/>
      </w:pPr>
      <w:rPr>
        <w:rFonts w:ascii="Verdana" w:hAnsi="Verdana" w:hint="default"/>
        <w:b w:val="0"/>
        <w:i w:val="0"/>
        <w:sz w:val="22"/>
      </w:rPr>
    </w:lvl>
  </w:abstractNum>
  <w:abstractNum w:abstractNumId="18" w15:restartNumberingAfterBreak="0">
    <w:nsid w:val="510C6E11"/>
    <w:multiLevelType w:val="hybridMultilevel"/>
    <w:tmpl w:val="9E024B7C"/>
    <w:lvl w:ilvl="0" w:tplc="AF5CF776">
      <w:start w:val="3"/>
      <w:numFmt w:val="bullet"/>
      <w:lvlText w:val="-"/>
      <w:lvlJc w:val="left"/>
      <w:pPr>
        <w:ind w:left="1080" w:hanging="360"/>
      </w:pPr>
      <w:rPr>
        <w:rFonts w:ascii="Garamond" w:eastAsia="Times New Roman" w:hAnsi="Garamond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BDF3692"/>
    <w:multiLevelType w:val="hybridMultilevel"/>
    <w:tmpl w:val="CC58C584"/>
    <w:lvl w:ilvl="0" w:tplc="6110FB7C">
      <w:start w:val="1"/>
      <w:numFmt w:val="decimal"/>
      <w:pStyle w:val="ListNumbers"/>
      <w:lvlText w:val="%1."/>
      <w:lvlJc w:val="left"/>
      <w:pPr>
        <w:tabs>
          <w:tab w:val="num" w:pos="2160"/>
        </w:tabs>
        <w:ind w:left="2160" w:hanging="720"/>
      </w:pPr>
      <w:rPr>
        <w:rFonts w:ascii="Garamond" w:hAnsi="Garamond" w:hint="default"/>
        <w:b w:val="0"/>
        <w:i w:val="0"/>
        <w:sz w:val="26"/>
      </w:rPr>
    </w:lvl>
    <w:lvl w:ilvl="1" w:tplc="6D2C8D24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E9EB64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CECE482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77268A2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848EA6E2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C8DE65F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E4874F0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A6D8356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5FA501C3"/>
    <w:multiLevelType w:val="hybridMultilevel"/>
    <w:tmpl w:val="A9442812"/>
    <w:lvl w:ilvl="0" w:tplc="C9CA093C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1" w15:restartNumberingAfterBreak="0">
    <w:nsid w:val="6ACE2D89"/>
    <w:multiLevelType w:val="hybridMultilevel"/>
    <w:tmpl w:val="01020204"/>
    <w:lvl w:ilvl="0" w:tplc="AF5CF776">
      <w:start w:val="3"/>
      <w:numFmt w:val="bullet"/>
      <w:lvlText w:val="-"/>
      <w:lvlJc w:val="left"/>
      <w:pPr>
        <w:ind w:left="720" w:hanging="360"/>
      </w:pPr>
      <w:rPr>
        <w:rFonts w:ascii="Garamond" w:eastAsia="Times New Roman" w:hAnsi="Garamond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35E1B7C"/>
    <w:multiLevelType w:val="hybridMultilevel"/>
    <w:tmpl w:val="1B4A45A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74E2430D"/>
    <w:multiLevelType w:val="hybridMultilevel"/>
    <w:tmpl w:val="F2646644"/>
    <w:lvl w:ilvl="0" w:tplc="414C6CBA">
      <w:start w:val="1"/>
      <w:numFmt w:val="lowerLetter"/>
      <w:pStyle w:val="ListLetters"/>
      <w:lvlText w:val="%1."/>
      <w:lvlJc w:val="left"/>
      <w:pPr>
        <w:tabs>
          <w:tab w:val="num" w:pos="2160"/>
        </w:tabs>
        <w:ind w:left="2160" w:hanging="720"/>
      </w:pPr>
      <w:rPr>
        <w:rFonts w:ascii="Garamond" w:hAnsi="Garamond" w:hint="default"/>
        <w:b w:val="0"/>
        <w:i w:val="0"/>
        <w:sz w:val="26"/>
      </w:rPr>
    </w:lvl>
    <w:lvl w:ilvl="1" w:tplc="753CF0D2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5DACF4CC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E00CEDD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B863858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807E4C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A1722F2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D624FF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3E8AA772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75DE0E82"/>
    <w:multiLevelType w:val="hybridMultilevel"/>
    <w:tmpl w:val="894A4D08"/>
    <w:lvl w:ilvl="0" w:tplc="AF5CF776">
      <w:start w:val="3"/>
      <w:numFmt w:val="bullet"/>
      <w:lvlText w:val="-"/>
      <w:lvlJc w:val="left"/>
      <w:pPr>
        <w:ind w:left="1080" w:hanging="360"/>
      </w:pPr>
      <w:rPr>
        <w:rFonts w:ascii="Garamond" w:eastAsia="Times New Roman" w:hAnsi="Garamond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2"/>
  </w:num>
  <w:num w:numId="3">
    <w:abstractNumId w:val="17"/>
  </w:num>
  <w:num w:numId="4">
    <w:abstractNumId w:val="16"/>
  </w:num>
  <w:num w:numId="5">
    <w:abstractNumId w:val="19"/>
  </w:num>
  <w:num w:numId="6">
    <w:abstractNumId w:val="2"/>
  </w:num>
  <w:num w:numId="7">
    <w:abstractNumId w:val="23"/>
  </w:num>
  <w:num w:numId="8">
    <w:abstractNumId w:val="14"/>
  </w:num>
  <w:num w:numId="9">
    <w:abstractNumId w:val="4"/>
  </w:num>
  <w:num w:numId="10">
    <w:abstractNumId w:val="8"/>
  </w:num>
  <w:num w:numId="11">
    <w:abstractNumId w:val="9"/>
  </w:num>
  <w:num w:numId="12">
    <w:abstractNumId w:val="17"/>
  </w:num>
  <w:num w:numId="13">
    <w:abstractNumId w:val="17"/>
  </w:num>
  <w:num w:numId="14">
    <w:abstractNumId w:val="17"/>
  </w:num>
  <w:num w:numId="15">
    <w:abstractNumId w:val="17"/>
  </w:num>
  <w:num w:numId="16">
    <w:abstractNumId w:val="17"/>
  </w:num>
  <w:num w:numId="17">
    <w:abstractNumId w:val="17"/>
  </w:num>
  <w:num w:numId="18">
    <w:abstractNumId w:val="9"/>
  </w:num>
  <w:num w:numId="19">
    <w:abstractNumId w:val="9"/>
  </w:num>
  <w:num w:numId="20">
    <w:abstractNumId w:val="9"/>
  </w:num>
  <w:num w:numId="21">
    <w:abstractNumId w:val="17"/>
  </w:num>
  <w:num w:numId="22">
    <w:abstractNumId w:val="17"/>
  </w:num>
  <w:num w:numId="23">
    <w:abstractNumId w:val="17"/>
  </w:num>
  <w:num w:numId="24">
    <w:abstractNumId w:val="17"/>
  </w:num>
  <w:num w:numId="25">
    <w:abstractNumId w:val="17"/>
  </w:num>
  <w:num w:numId="26">
    <w:abstractNumId w:val="1"/>
  </w:num>
  <w:num w:numId="27">
    <w:abstractNumId w:val="9"/>
  </w:num>
  <w:num w:numId="28">
    <w:abstractNumId w:val="10"/>
  </w:num>
  <w:num w:numId="29">
    <w:abstractNumId w:val="9"/>
  </w:num>
  <w:num w:numId="30">
    <w:abstractNumId w:val="5"/>
  </w:num>
  <w:num w:numId="31">
    <w:abstractNumId w:val="9"/>
  </w:num>
  <w:num w:numId="32">
    <w:abstractNumId w:val="9"/>
  </w:num>
  <w:num w:numId="33">
    <w:abstractNumId w:val="17"/>
  </w:num>
  <w:num w:numId="34">
    <w:abstractNumId w:val="17"/>
  </w:num>
  <w:num w:numId="35">
    <w:abstractNumId w:val="9"/>
  </w:num>
  <w:num w:numId="36">
    <w:abstractNumId w:val="0"/>
  </w:num>
  <w:num w:numId="37">
    <w:abstractNumId w:val="9"/>
  </w:num>
  <w:num w:numId="38">
    <w:abstractNumId w:val="9"/>
  </w:num>
  <w:num w:numId="39">
    <w:abstractNumId w:val="20"/>
  </w:num>
  <w:num w:numId="40">
    <w:abstractNumId w:val="3"/>
  </w:num>
  <w:num w:numId="41">
    <w:abstractNumId w:val="11"/>
  </w:num>
  <w:num w:numId="42">
    <w:abstractNumId w:val="9"/>
    <w:lvlOverride w:ilvl="0">
      <w:startOverride w:val="1"/>
    </w:lvlOverride>
  </w:num>
  <w:num w:numId="43">
    <w:abstractNumId w:val="6"/>
  </w:num>
  <w:num w:numId="44">
    <w:abstractNumId w:val="22"/>
  </w:num>
  <w:num w:numId="45">
    <w:abstractNumId w:val="18"/>
  </w:num>
  <w:num w:numId="46">
    <w:abstractNumId w:val="15"/>
  </w:num>
  <w:num w:numId="47">
    <w:abstractNumId w:val="24"/>
  </w:num>
  <w:num w:numId="48">
    <w:abstractNumId w:val="21"/>
  </w:num>
  <w:num w:numId="49">
    <w:abstractNumId w:val="13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removePersonalInformation/>
  <w:removeDateAndTime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ocumentProtection w:formatting="1" w:enforcement="0"/>
  <w:defaultTabStop w:val="720"/>
  <w:drawingGridHorizontalSpacing w:val="187"/>
  <w:drawingGridVerticalSpacing w:val="187"/>
  <w:displayHorizontalDrawingGridEvery w:val="0"/>
  <w:displayVerticalDrawingGridEvery w:val="0"/>
  <w:doNotUseMarginsForDrawingGridOrigin/>
  <w:drawingGridHorizontalOrigin w:val="1699"/>
  <w:drawingGridVerticalOrigin w:val="1987"/>
  <w:noPunctuationKerning/>
  <w:characterSpacingControl w:val="doNotCompress"/>
  <w:hdrShapeDefaults>
    <o:shapedefaults v:ext="edit" spidmax="205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9084E"/>
    <w:rsid w:val="000024BB"/>
    <w:rsid w:val="00002AF4"/>
    <w:rsid w:val="00004559"/>
    <w:rsid w:val="00004900"/>
    <w:rsid w:val="00004C83"/>
    <w:rsid w:val="000103B9"/>
    <w:rsid w:val="0001215B"/>
    <w:rsid w:val="00014D95"/>
    <w:rsid w:val="000170F9"/>
    <w:rsid w:val="000216D6"/>
    <w:rsid w:val="00021A97"/>
    <w:rsid w:val="000227E9"/>
    <w:rsid w:val="00022D49"/>
    <w:rsid w:val="000258E6"/>
    <w:rsid w:val="0002591D"/>
    <w:rsid w:val="00025AF4"/>
    <w:rsid w:val="00027C5F"/>
    <w:rsid w:val="00032226"/>
    <w:rsid w:val="00033A26"/>
    <w:rsid w:val="00033AF6"/>
    <w:rsid w:val="0003432B"/>
    <w:rsid w:val="00034AB2"/>
    <w:rsid w:val="00035397"/>
    <w:rsid w:val="00035D1A"/>
    <w:rsid w:val="00037DEF"/>
    <w:rsid w:val="000407B5"/>
    <w:rsid w:val="00042C38"/>
    <w:rsid w:val="0004531B"/>
    <w:rsid w:val="00053389"/>
    <w:rsid w:val="00053A6B"/>
    <w:rsid w:val="00053D21"/>
    <w:rsid w:val="0005482B"/>
    <w:rsid w:val="00054EC8"/>
    <w:rsid w:val="00055393"/>
    <w:rsid w:val="0005562A"/>
    <w:rsid w:val="00055F17"/>
    <w:rsid w:val="0005619A"/>
    <w:rsid w:val="00056751"/>
    <w:rsid w:val="000568D8"/>
    <w:rsid w:val="000573CF"/>
    <w:rsid w:val="00057561"/>
    <w:rsid w:val="00057E04"/>
    <w:rsid w:val="000602B9"/>
    <w:rsid w:val="000610EE"/>
    <w:rsid w:val="00061328"/>
    <w:rsid w:val="00061BE5"/>
    <w:rsid w:val="0006200B"/>
    <w:rsid w:val="00071DA4"/>
    <w:rsid w:val="00072744"/>
    <w:rsid w:val="00073046"/>
    <w:rsid w:val="00073D3C"/>
    <w:rsid w:val="00076E86"/>
    <w:rsid w:val="00080E37"/>
    <w:rsid w:val="00081F93"/>
    <w:rsid w:val="00083375"/>
    <w:rsid w:val="0008339A"/>
    <w:rsid w:val="0008579A"/>
    <w:rsid w:val="0008669A"/>
    <w:rsid w:val="00090177"/>
    <w:rsid w:val="000919D3"/>
    <w:rsid w:val="0009291B"/>
    <w:rsid w:val="000935AA"/>
    <w:rsid w:val="00093A63"/>
    <w:rsid w:val="00093D29"/>
    <w:rsid w:val="00095CE1"/>
    <w:rsid w:val="000A4154"/>
    <w:rsid w:val="000A51C3"/>
    <w:rsid w:val="000A74AC"/>
    <w:rsid w:val="000A7F05"/>
    <w:rsid w:val="000B0471"/>
    <w:rsid w:val="000B0534"/>
    <w:rsid w:val="000B05C4"/>
    <w:rsid w:val="000B162B"/>
    <w:rsid w:val="000B33A2"/>
    <w:rsid w:val="000B3A24"/>
    <w:rsid w:val="000B3D81"/>
    <w:rsid w:val="000B4565"/>
    <w:rsid w:val="000B4EEB"/>
    <w:rsid w:val="000B7F04"/>
    <w:rsid w:val="000C0187"/>
    <w:rsid w:val="000C06BF"/>
    <w:rsid w:val="000C1AED"/>
    <w:rsid w:val="000C354E"/>
    <w:rsid w:val="000C6007"/>
    <w:rsid w:val="000C63C6"/>
    <w:rsid w:val="000C65BE"/>
    <w:rsid w:val="000D0F4A"/>
    <w:rsid w:val="000D1476"/>
    <w:rsid w:val="000D64A7"/>
    <w:rsid w:val="000D7A07"/>
    <w:rsid w:val="000E1536"/>
    <w:rsid w:val="000E1FB6"/>
    <w:rsid w:val="000E33CB"/>
    <w:rsid w:val="000E39D2"/>
    <w:rsid w:val="000E48A3"/>
    <w:rsid w:val="000E56BC"/>
    <w:rsid w:val="000E5769"/>
    <w:rsid w:val="000E5F1D"/>
    <w:rsid w:val="000E66E1"/>
    <w:rsid w:val="000E6745"/>
    <w:rsid w:val="000F015F"/>
    <w:rsid w:val="000F10F3"/>
    <w:rsid w:val="000F162F"/>
    <w:rsid w:val="000F1FF0"/>
    <w:rsid w:val="000F2A02"/>
    <w:rsid w:val="000F3943"/>
    <w:rsid w:val="000F4EE5"/>
    <w:rsid w:val="000F5BE5"/>
    <w:rsid w:val="000F7109"/>
    <w:rsid w:val="001004C0"/>
    <w:rsid w:val="00105031"/>
    <w:rsid w:val="001051FA"/>
    <w:rsid w:val="00106E7B"/>
    <w:rsid w:val="00107644"/>
    <w:rsid w:val="00111ED2"/>
    <w:rsid w:val="00112223"/>
    <w:rsid w:val="001139DF"/>
    <w:rsid w:val="00114E96"/>
    <w:rsid w:val="00115A18"/>
    <w:rsid w:val="0011654D"/>
    <w:rsid w:val="00116687"/>
    <w:rsid w:val="001169EB"/>
    <w:rsid w:val="00121E64"/>
    <w:rsid w:val="00122200"/>
    <w:rsid w:val="001252D8"/>
    <w:rsid w:val="00126CAB"/>
    <w:rsid w:val="00126E64"/>
    <w:rsid w:val="001303BC"/>
    <w:rsid w:val="001339EB"/>
    <w:rsid w:val="00133C0D"/>
    <w:rsid w:val="00135EA8"/>
    <w:rsid w:val="001401D4"/>
    <w:rsid w:val="00140266"/>
    <w:rsid w:val="001406AE"/>
    <w:rsid w:val="00140B66"/>
    <w:rsid w:val="00144220"/>
    <w:rsid w:val="0014458B"/>
    <w:rsid w:val="0014559A"/>
    <w:rsid w:val="00147EBA"/>
    <w:rsid w:val="00151D0C"/>
    <w:rsid w:val="00153235"/>
    <w:rsid w:val="00156330"/>
    <w:rsid w:val="00160E83"/>
    <w:rsid w:val="00161606"/>
    <w:rsid w:val="001635BC"/>
    <w:rsid w:val="001641A7"/>
    <w:rsid w:val="00164F13"/>
    <w:rsid w:val="001671A3"/>
    <w:rsid w:val="0017051A"/>
    <w:rsid w:val="00170697"/>
    <w:rsid w:val="00171D49"/>
    <w:rsid w:val="00173F66"/>
    <w:rsid w:val="00174106"/>
    <w:rsid w:val="00174AA0"/>
    <w:rsid w:val="00176292"/>
    <w:rsid w:val="001771FB"/>
    <w:rsid w:val="00181B97"/>
    <w:rsid w:val="00183A1C"/>
    <w:rsid w:val="0018585C"/>
    <w:rsid w:val="0018674F"/>
    <w:rsid w:val="00187511"/>
    <w:rsid w:val="00187B5A"/>
    <w:rsid w:val="00187DCC"/>
    <w:rsid w:val="001918B8"/>
    <w:rsid w:val="00191CD0"/>
    <w:rsid w:val="00195BD1"/>
    <w:rsid w:val="001A0FF1"/>
    <w:rsid w:val="001A30E3"/>
    <w:rsid w:val="001A413B"/>
    <w:rsid w:val="001A5C25"/>
    <w:rsid w:val="001B2BD4"/>
    <w:rsid w:val="001B507E"/>
    <w:rsid w:val="001C04D1"/>
    <w:rsid w:val="001C180F"/>
    <w:rsid w:val="001C2278"/>
    <w:rsid w:val="001C2E69"/>
    <w:rsid w:val="001C3F4E"/>
    <w:rsid w:val="001C6798"/>
    <w:rsid w:val="001C6B93"/>
    <w:rsid w:val="001D02B5"/>
    <w:rsid w:val="001D4756"/>
    <w:rsid w:val="001D4F74"/>
    <w:rsid w:val="001D5FD2"/>
    <w:rsid w:val="001D6F11"/>
    <w:rsid w:val="001D7701"/>
    <w:rsid w:val="001E00A3"/>
    <w:rsid w:val="001F09FF"/>
    <w:rsid w:val="001F0C71"/>
    <w:rsid w:val="001F17F7"/>
    <w:rsid w:val="001F4A50"/>
    <w:rsid w:val="001F57FC"/>
    <w:rsid w:val="001F584B"/>
    <w:rsid w:val="002018AA"/>
    <w:rsid w:val="0020238A"/>
    <w:rsid w:val="002031D8"/>
    <w:rsid w:val="00203D9E"/>
    <w:rsid w:val="0020474C"/>
    <w:rsid w:val="0020499A"/>
    <w:rsid w:val="00204EF0"/>
    <w:rsid w:val="00205BF5"/>
    <w:rsid w:val="00206A91"/>
    <w:rsid w:val="00206C9D"/>
    <w:rsid w:val="00206D67"/>
    <w:rsid w:val="00207235"/>
    <w:rsid w:val="0021133C"/>
    <w:rsid w:val="00211649"/>
    <w:rsid w:val="00211FE3"/>
    <w:rsid w:val="00212844"/>
    <w:rsid w:val="00212E62"/>
    <w:rsid w:val="00214140"/>
    <w:rsid w:val="00216F22"/>
    <w:rsid w:val="0021726D"/>
    <w:rsid w:val="00221481"/>
    <w:rsid w:val="00221610"/>
    <w:rsid w:val="00221CE7"/>
    <w:rsid w:val="00226BB8"/>
    <w:rsid w:val="0022708F"/>
    <w:rsid w:val="00232C31"/>
    <w:rsid w:val="00235AF3"/>
    <w:rsid w:val="00236398"/>
    <w:rsid w:val="0023785D"/>
    <w:rsid w:val="002433F0"/>
    <w:rsid w:val="00243D6F"/>
    <w:rsid w:val="00244255"/>
    <w:rsid w:val="002443D9"/>
    <w:rsid w:val="002456E5"/>
    <w:rsid w:val="00250BEB"/>
    <w:rsid w:val="00251C0A"/>
    <w:rsid w:val="00251FC8"/>
    <w:rsid w:val="00253D01"/>
    <w:rsid w:val="0025560B"/>
    <w:rsid w:val="00255EB6"/>
    <w:rsid w:val="00256403"/>
    <w:rsid w:val="00257507"/>
    <w:rsid w:val="00260358"/>
    <w:rsid w:val="00260F37"/>
    <w:rsid w:val="002616E2"/>
    <w:rsid w:val="00262C9B"/>
    <w:rsid w:val="00263262"/>
    <w:rsid w:val="00263603"/>
    <w:rsid w:val="00263882"/>
    <w:rsid w:val="00266B43"/>
    <w:rsid w:val="00267533"/>
    <w:rsid w:val="00270C8D"/>
    <w:rsid w:val="00272681"/>
    <w:rsid w:val="002751A3"/>
    <w:rsid w:val="002815B9"/>
    <w:rsid w:val="00281827"/>
    <w:rsid w:val="00282B91"/>
    <w:rsid w:val="00285361"/>
    <w:rsid w:val="0028600E"/>
    <w:rsid w:val="00287BF8"/>
    <w:rsid w:val="00292EC3"/>
    <w:rsid w:val="00294172"/>
    <w:rsid w:val="002948FC"/>
    <w:rsid w:val="002955E0"/>
    <w:rsid w:val="00295864"/>
    <w:rsid w:val="00296F40"/>
    <w:rsid w:val="00297C38"/>
    <w:rsid w:val="002A0826"/>
    <w:rsid w:val="002A21A7"/>
    <w:rsid w:val="002A24BD"/>
    <w:rsid w:val="002A2AC0"/>
    <w:rsid w:val="002A31F6"/>
    <w:rsid w:val="002A334B"/>
    <w:rsid w:val="002A456C"/>
    <w:rsid w:val="002A4B78"/>
    <w:rsid w:val="002A4C24"/>
    <w:rsid w:val="002A5B51"/>
    <w:rsid w:val="002A6A04"/>
    <w:rsid w:val="002A72AB"/>
    <w:rsid w:val="002A72F4"/>
    <w:rsid w:val="002B0291"/>
    <w:rsid w:val="002B0407"/>
    <w:rsid w:val="002B04FC"/>
    <w:rsid w:val="002B0EE6"/>
    <w:rsid w:val="002B249B"/>
    <w:rsid w:val="002B5F2A"/>
    <w:rsid w:val="002B6846"/>
    <w:rsid w:val="002C1A25"/>
    <w:rsid w:val="002C1AFC"/>
    <w:rsid w:val="002C264A"/>
    <w:rsid w:val="002C42A3"/>
    <w:rsid w:val="002C46E4"/>
    <w:rsid w:val="002C56BB"/>
    <w:rsid w:val="002C6E86"/>
    <w:rsid w:val="002C7D77"/>
    <w:rsid w:val="002D03C0"/>
    <w:rsid w:val="002D128C"/>
    <w:rsid w:val="002D2118"/>
    <w:rsid w:val="002D241C"/>
    <w:rsid w:val="002D2D95"/>
    <w:rsid w:val="002D30AB"/>
    <w:rsid w:val="002D3673"/>
    <w:rsid w:val="002D4321"/>
    <w:rsid w:val="002D43D6"/>
    <w:rsid w:val="002D51F6"/>
    <w:rsid w:val="002D6B9E"/>
    <w:rsid w:val="002E0069"/>
    <w:rsid w:val="002E0A91"/>
    <w:rsid w:val="002E0F0E"/>
    <w:rsid w:val="002E2CF0"/>
    <w:rsid w:val="002E2EFC"/>
    <w:rsid w:val="002E311D"/>
    <w:rsid w:val="002E358F"/>
    <w:rsid w:val="002E4BD7"/>
    <w:rsid w:val="002E5207"/>
    <w:rsid w:val="002E57EF"/>
    <w:rsid w:val="002E607D"/>
    <w:rsid w:val="002E75E6"/>
    <w:rsid w:val="002F02AD"/>
    <w:rsid w:val="002F15B3"/>
    <w:rsid w:val="002F16E5"/>
    <w:rsid w:val="002F6FEA"/>
    <w:rsid w:val="003024E8"/>
    <w:rsid w:val="00304BFA"/>
    <w:rsid w:val="003068FF"/>
    <w:rsid w:val="00306BA4"/>
    <w:rsid w:val="003077F3"/>
    <w:rsid w:val="0030785C"/>
    <w:rsid w:val="0031019E"/>
    <w:rsid w:val="00311F74"/>
    <w:rsid w:val="003126DC"/>
    <w:rsid w:val="00312EC7"/>
    <w:rsid w:val="00313D30"/>
    <w:rsid w:val="0031420F"/>
    <w:rsid w:val="0031478A"/>
    <w:rsid w:val="00314DB1"/>
    <w:rsid w:val="0031505B"/>
    <w:rsid w:val="0031540E"/>
    <w:rsid w:val="003205E6"/>
    <w:rsid w:val="00322D14"/>
    <w:rsid w:val="00324B00"/>
    <w:rsid w:val="00326225"/>
    <w:rsid w:val="00327089"/>
    <w:rsid w:val="00333BAE"/>
    <w:rsid w:val="00336004"/>
    <w:rsid w:val="003414AB"/>
    <w:rsid w:val="00341B4B"/>
    <w:rsid w:val="00342084"/>
    <w:rsid w:val="003432F5"/>
    <w:rsid w:val="0034533A"/>
    <w:rsid w:val="00345D4A"/>
    <w:rsid w:val="00346197"/>
    <w:rsid w:val="00351857"/>
    <w:rsid w:val="003519AC"/>
    <w:rsid w:val="00351A3D"/>
    <w:rsid w:val="00352B19"/>
    <w:rsid w:val="00354A1E"/>
    <w:rsid w:val="00354C24"/>
    <w:rsid w:val="0035557F"/>
    <w:rsid w:val="00356B6B"/>
    <w:rsid w:val="00360024"/>
    <w:rsid w:val="003604CD"/>
    <w:rsid w:val="0036086F"/>
    <w:rsid w:val="00360C04"/>
    <w:rsid w:val="00360E55"/>
    <w:rsid w:val="00360F74"/>
    <w:rsid w:val="003628E9"/>
    <w:rsid w:val="003635F2"/>
    <w:rsid w:val="00363B79"/>
    <w:rsid w:val="00365ACE"/>
    <w:rsid w:val="00365E54"/>
    <w:rsid w:val="003673BA"/>
    <w:rsid w:val="00367A2C"/>
    <w:rsid w:val="00367D0F"/>
    <w:rsid w:val="00367F78"/>
    <w:rsid w:val="003702BB"/>
    <w:rsid w:val="003710A7"/>
    <w:rsid w:val="003712FF"/>
    <w:rsid w:val="003724AB"/>
    <w:rsid w:val="00372F18"/>
    <w:rsid w:val="00373861"/>
    <w:rsid w:val="00373B7C"/>
    <w:rsid w:val="0037531F"/>
    <w:rsid w:val="00375F36"/>
    <w:rsid w:val="003765F9"/>
    <w:rsid w:val="003773B1"/>
    <w:rsid w:val="00377FC2"/>
    <w:rsid w:val="00380A93"/>
    <w:rsid w:val="0038121B"/>
    <w:rsid w:val="003814A3"/>
    <w:rsid w:val="00386569"/>
    <w:rsid w:val="00386A66"/>
    <w:rsid w:val="00386C15"/>
    <w:rsid w:val="0039084E"/>
    <w:rsid w:val="00390886"/>
    <w:rsid w:val="003A0B1B"/>
    <w:rsid w:val="003A0D24"/>
    <w:rsid w:val="003A11C3"/>
    <w:rsid w:val="003A4FED"/>
    <w:rsid w:val="003A656B"/>
    <w:rsid w:val="003A7B35"/>
    <w:rsid w:val="003B0109"/>
    <w:rsid w:val="003B19CF"/>
    <w:rsid w:val="003B2283"/>
    <w:rsid w:val="003B25FE"/>
    <w:rsid w:val="003B2ED4"/>
    <w:rsid w:val="003B3F6C"/>
    <w:rsid w:val="003B45AD"/>
    <w:rsid w:val="003B4CAC"/>
    <w:rsid w:val="003B6246"/>
    <w:rsid w:val="003B6A97"/>
    <w:rsid w:val="003C0CD2"/>
    <w:rsid w:val="003C1F22"/>
    <w:rsid w:val="003C3940"/>
    <w:rsid w:val="003C77D9"/>
    <w:rsid w:val="003D135D"/>
    <w:rsid w:val="003D2F37"/>
    <w:rsid w:val="003D34AF"/>
    <w:rsid w:val="003D34F6"/>
    <w:rsid w:val="003D62C7"/>
    <w:rsid w:val="003D7155"/>
    <w:rsid w:val="003D7A49"/>
    <w:rsid w:val="003E0C07"/>
    <w:rsid w:val="003E180A"/>
    <w:rsid w:val="003E1A9A"/>
    <w:rsid w:val="003E2351"/>
    <w:rsid w:val="003E4BCF"/>
    <w:rsid w:val="003E4D60"/>
    <w:rsid w:val="003E51A2"/>
    <w:rsid w:val="003E6A0C"/>
    <w:rsid w:val="003F1D13"/>
    <w:rsid w:val="003F6E1A"/>
    <w:rsid w:val="003F728E"/>
    <w:rsid w:val="003F73E9"/>
    <w:rsid w:val="003F7572"/>
    <w:rsid w:val="004000D6"/>
    <w:rsid w:val="00404E29"/>
    <w:rsid w:val="00405856"/>
    <w:rsid w:val="004127A7"/>
    <w:rsid w:val="00415739"/>
    <w:rsid w:val="004166C5"/>
    <w:rsid w:val="00421350"/>
    <w:rsid w:val="004224A4"/>
    <w:rsid w:val="004226FB"/>
    <w:rsid w:val="00422B76"/>
    <w:rsid w:val="00424640"/>
    <w:rsid w:val="00424E24"/>
    <w:rsid w:val="0042516C"/>
    <w:rsid w:val="00425508"/>
    <w:rsid w:val="00425F13"/>
    <w:rsid w:val="00427A45"/>
    <w:rsid w:val="00427C66"/>
    <w:rsid w:val="00431079"/>
    <w:rsid w:val="00433DD1"/>
    <w:rsid w:val="00434729"/>
    <w:rsid w:val="00434905"/>
    <w:rsid w:val="004356F4"/>
    <w:rsid w:val="00436412"/>
    <w:rsid w:val="00441D2B"/>
    <w:rsid w:val="00442284"/>
    <w:rsid w:val="004513C7"/>
    <w:rsid w:val="0045235D"/>
    <w:rsid w:val="00453107"/>
    <w:rsid w:val="00455D94"/>
    <w:rsid w:val="00460796"/>
    <w:rsid w:val="00461821"/>
    <w:rsid w:val="00461FCA"/>
    <w:rsid w:val="00462386"/>
    <w:rsid w:val="00464A43"/>
    <w:rsid w:val="004654B3"/>
    <w:rsid w:val="00466C49"/>
    <w:rsid w:val="00467344"/>
    <w:rsid w:val="00467517"/>
    <w:rsid w:val="00470E34"/>
    <w:rsid w:val="00472BAC"/>
    <w:rsid w:val="0047395C"/>
    <w:rsid w:val="0047439B"/>
    <w:rsid w:val="00475FD5"/>
    <w:rsid w:val="00481F19"/>
    <w:rsid w:val="004829E4"/>
    <w:rsid w:val="00483466"/>
    <w:rsid w:val="004861D4"/>
    <w:rsid w:val="004873E2"/>
    <w:rsid w:val="004904A0"/>
    <w:rsid w:val="00490855"/>
    <w:rsid w:val="00490FA3"/>
    <w:rsid w:val="00491C03"/>
    <w:rsid w:val="0049230D"/>
    <w:rsid w:val="00495132"/>
    <w:rsid w:val="00495A47"/>
    <w:rsid w:val="0049644A"/>
    <w:rsid w:val="004A2C06"/>
    <w:rsid w:val="004A2C0C"/>
    <w:rsid w:val="004A2C79"/>
    <w:rsid w:val="004A3261"/>
    <w:rsid w:val="004A365B"/>
    <w:rsid w:val="004A5F0E"/>
    <w:rsid w:val="004A6C0C"/>
    <w:rsid w:val="004B2D41"/>
    <w:rsid w:val="004B2FAF"/>
    <w:rsid w:val="004B3F71"/>
    <w:rsid w:val="004B432C"/>
    <w:rsid w:val="004B53A0"/>
    <w:rsid w:val="004B6E09"/>
    <w:rsid w:val="004C2007"/>
    <w:rsid w:val="004C2554"/>
    <w:rsid w:val="004C30C2"/>
    <w:rsid w:val="004C31FA"/>
    <w:rsid w:val="004C5028"/>
    <w:rsid w:val="004C5980"/>
    <w:rsid w:val="004C6DBC"/>
    <w:rsid w:val="004D05D3"/>
    <w:rsid w:val="004D0866"/>
    <w:rsid w:val="004D0BDD"/>
    <w:rsid w:val="004D1620"/>
    <w:rsid w:val="004D19F2"/>
    <w:rsid w:val="004D1D10"/>
    <w:rsid w:val="004D51A0"/>
    <w:rsid w:val="004D53A4"/>
    <w:rsid w:val="004D5727"/>
    <w:rsid w:val="004D6927"/>
    <w:rsid w:val="004D7649"/>
    <w:rsid w:val="004E1BDB"/>
    <w:rsid w:val="004E2262"/>
    <w:rsid w:val="004E3909"/>
    <w:rsid w:val="004E6E1F"/>
    <w:rsid w:val="004F12D8"/>
    <w:rsid w:val="004F1A43"/>
    <w:rsid w:val="004F1AE3"/>
    <w:rsid w:val="004F1B28"/>
    <w:rsid w:val="004F37E3"/>
    <w:rsid w:val="004F5EB0"/>
    <w:rsid w:val="004F63F9"/>
    <w:rsid w:val="004F6912"/>
    <w:rsid w:val="004F709F"/>
    <w:rsid w:val="00500243"/>
    <w:rsid w:val="00500321"/>
    <w:rsid w:val="00502114"/>
    <w:rsid w:val="0050280C"/>
    <w:rsid w:val="00502D07"/>
    <w:rsid w:val="00503B16"/>
    <w:rsid w:val="005043DB"/>
    <w:rsid w:val="00504B73"/>
    <w:rsid w:val="00505BEA"/>
    <w:rsid w:val="0050622A"/>
    <w:rsid w:val="005079E3"/>
    <w:rsid w:val="00507E62"/>
    <w:rsid w:val="00510FC5"/>
    <w:rsid w:val="00512E83"/>
    <w:rsid w:val="005136CE"/>
    <w:rsid w:val="00514327"/>
    <w:rsid w:val="00515BB4"/>
    <w:rsid w:val="00517352"/>
    <w:rsid w:val="0052084B"/>
    <w:rsid w:val="005223E5"/>
    <w:rsid w:val="005274C0"/>
    <w:rsid w:val="00527C96"/>
    <w:rsid w:val="00532D1D"/>
    <w:rsid w:val="0053343F"/>
    <w:rsid w:val="005365FF"/>
    <w:rsid w:val="0053794D"/>
    <w:rsid w:val="00537D35"/>
    <w:rsid w:val="005403DE"/>
    <w:rsid w:val="00540E7B"/>
    <w:rsid w:val="00542B00"/>
    <w:rsid w:val="0054419D"/>
    <w:rsid w:val="00545D79"/>
    <w:rsid w:val="00547CD0"/>
    <w:rsid w:val="00547D31"/>
    <w:rsid w:val="0055158F"/>
    <w:rsid w:val="00551D26"/>
    <w:rsid w:val="00554D09"/>
    <w:rsid w:val="00555B5B"/>
    <w:rsid w:val="00560C8C"/>
    <w:rsid w:val="0056198A"/>
    <w:rsid w:val="00562E86"/>
    <w:rsid w:val="00564348"/>
    <w:rsid w:val="00564988"/>
    <w:rsid w:val="00564D65"/>
    <w:rsid w:val="005650E3"/>
    <w:rsid w:val="00566991"/>
    <w:rsid w:val="00566B1F"/>
    <w:rsid w:val="00567A6B"/>
    <w:rsid w:val="005703F7"/>
    <w:rsid w:val="00570DD5"/>
    <w:rsid w:val="005717AB"/>
    <w:rsid w:val="00572B78"/>
    <w:rsid w:val="00573678"/>
    <w:rsid w:val="005766FB"/>
    <w:rsid w:val="00582EC8"/>
    <w:rsid w:val="00584C1B"/>
    <w:rsid w:val="00584F90"/>
    <w:rsid w:val="005865DC"/>
    <w:rsid w:val="00586DCD"/>
    <w:rsid w:val="00587AD3"/>
    <w:rsid w:val="00593FEA"/>
    <w:rsid w:val="00596051"/>
    <w:rsid w:val="0059694A"/>
    <w:rsid w:val="005A0468"/>
    <w:rsid w:val="005A0F28"/>
    <w:rsid w:val="005A25ED"/>
    <w:rsid w:val="005A64C8"/>
    <w:rsid w:val="005A7B68"/>
    <w:rsid w:val="005B0DBD"/>
    <w:rsid w:val="005B109F"/>
    <w:rsid w:val="005B1320"/>
    <w:rsid w:val="005B22C5"/>
    <w:rsid w:val="005B62A4"/>
    <w:rsid w:val="005B62FD"/>
    <w:rsid w:val="005B7A76"/>
    <w:rsid w:val="005C0B79"/>
    <w:rsid w:val="005C2671"/>
    <w:rsid w:val="005C2C38"/>
    <w:rsid w:val="005C305E"/>
    <w:rsid w:val="005C3182"/>
    <w:rsid w:val="005C45C5"/>
    <w:rsid w:val="005C576A"/>
    <w:rsid w:val="005C666E"/>
    <w:rsid w:val="005C6744"/>
    <w:rsid w:val="005C6A9B"/>
    <w:rsid w:val="005C7161"/>
    <w:rsid w:val="005C7965"/>
    <w:rsid w:val="005C7FE0"/>
    <w:rsid w:val="005D1F4A"/>
    <w:rsid w:val="005D29A6"/>
    <w:rsid w:val="005D4383"/>
    <w:rsid w:val="005D48F7"/>
    <w:rsid w:val="005D72A1"/>
    <w:rsid w:val="005D7C7E"/>
    <w:rsid w:val="005E0382"/>
    <w:rsid w:val="005E1DA6"/>
    <w:rsid w:val="005E2563"/>
    <w:rsid w:val="005E27B0"/>
    <w:rsid w:val="005E59E7"/>
    <w:rsid w:val="005E5AD7"/>
    <w:rsid w:val="005E7495"/>
    <w:rsid w:val="005F0997"/>
    <w:rsid w:val="005F2317"/>
    <w:rsid w:val="005F2BCC"/>
    <w:rsid w:val="005F301A"/>
    <w:rsid w:val="005F5E33"/>
    <w:rsid w:val="00601631"/>
    <w:rsid w:val="00601C19"/>
    <w:rsid w:val="0060254C"/>
    <w:rsid w:val="00604F29"/>
    <w:rsid w:val="00605B84"/>
    <w:rsid w:val="00605C75"/>
    <w:rsid w:val="00606B36"/>
    <w:rsid w:val="00614AB4"/>
    <w:rsid w:val="00617D02"/>
    <w:rsid w:val="00617D21"/>
    <w:rsid w:val="00620B39"/>
    <w:rsid w:val="0062119D"/>
    <w:rsid w:val="00624028"/>
    <w:rsid w:val="006274E7"/>
    <w:rsid w:val="006276A3"/>
    <w:rsid w:val="00630564"/>
    <w:rsid w:val="006311AE"/>
    <w:rsid w:val="00631783"/>
    <w:rsid w:val="00631E02"/>
    <w:rsid w:val="00633850"/>
    <w:rsid w:val="006343BC"/>
    <w:rsid w:val="0063579D"/>
    <w:rsid w:val="006360AD"/>
    <w:rsid w:val="006362A3"/>
    <w:rsid w:val="00636B02"/>
    <w:rsid w:val="00637874"/>
    <w:rsid w:val="006442EF"/>
    <w:rsid w:val="006469CA"/>
    <w:rsid w:val="0064748E"/>
    <w:rsid w:val="00651447"/>
    <w:rsid w:val="006518C4"/>
    <w:rsid w:val="00653161"/>
    <w:rsid w:val="00654A26"/>
    <w:rsid w:val="00655297"/>
    <w:rsid w:val="00655C1D"/>
    <w:rsid w:val="00660E94"/>
    <w:rsid w:val="00661704"/>
    <w:rsid w:val="00661ECB"/>
    <w:rsid w:val="0066338E"/>
    <w:rsid w:val="006652EF"/>
    <w:rsid w:val="0066565F"/>
    <w:rsid w:val="006678C8"/>
    <w:rsid w:val="0067018A"/>
    <w:rsid w:val="0067074F"/>
    <w:rsid w:val="00672059"/>
    <w:rsid w:val="00672761"/>
    <w:rsid w:val="0067398D"/>
    <w:rsid w:val="00674280"/>
    <w:rsid w:val="00675980"/>
    <w:rsid w:val="00675A56"/>
    <w:rsid w:val="00681F65"/>
    <w:rsid w:val="00683119"/>
    <w:rsid w:val="00683A79"/>
    <w:rsid w:val="006862B5"/>
    <w:rsid w:val="006868BA"/>
    <w:rsid w:val="0068777C"/>
    <w:rsid w:val="00691C51"/>
    <w:rsid w:val="00692538"/>
    <w:rsid w:val="00696C22"/>
    <w:rsid w:val="006A1018"/>
    <w:rsid w:val="006A1836"/>
    <w:rsid w:val="006A2014"/>
    <w:rsid w:val="006A2967"/>
    <w:rsid w:val="006A2998"/>
    <w:rsid w:val="006A347D"/>
    <w:rsid w:val="006A3B9E"/>
    <w:rsid w:val="006A3CDE"/>
    <w:rsid w:val="006A3E83"/>
    <w:rsid w:val="006A575E"/>
    <w:rsid w:val="006A6B9D"/>
    <w:rsid w:val="006B04EA"/>
    <w:rsid w:val="006B1826"/>
    <w:rsid w:val="006B347A"/>
    <w:rsid w:val="006B4905"/>
    <w:rsid w:val="006B50A9"/>
    <w:rsid w:val="006C09ED"/>
    <w:rsid w:val="006C112C"/>
    <w:rsid w:val="006C29F8"/>
    <w:rsid w:val="006C33A5"/>
    <w:rsid w:val="006C3F94"/>
    <w:rsid w:val="006C41B4"/>
    <w:rsid w:val="006C50C6"/>
    <w:rsid w:val="006C7774"/>
    <w:rsid w:val="006D0A9C"/>
    <w:rsid w:val="006D307C"/>
    <w:rsid w:val="006D406E"/>
    <w:rsid w:val="006D40A7"/>
    <w:rsid w:val="006D53E4"/>
    <w:rsid w:val="006D74DC"/>
    <w:rsid w:val="006D7CDE"/>
    <w:rsid w:val="006E00B1"/>
    <w:rsid w:val="006E0CCA"/>
    <w:rsid w:val="006E5720"/>
    <w:rsid w:val="006F024A"/>
    <w:rsid w:val="006F236D"/>
    <w:rsid w:val="006F659A"/>
    <w:rsid w:val="00701AFF"/>
    <w:rsid w:val="00701CE3"/>
    <w:rsid w:val="0070244C"/>
    <w:rsid w:val="007070FE"/>
    <w:rsid w:val="00710183"/>
    <w:rsid w:val="00711BF6"/>
    <w:rsid w:val="007155BC"/>
    <w:rsid w:val="00715831"/>
    <w:rsid w:val="007169E7"/>
    <w:rsid w:val="0071773B"/>
    <w:rsid w:val="00717FD7"/>
    <w:rsid w:val="007277E2"/>
    <w:rsid w:val="00733339"/>
    <w:rsid w:val="0073496B"/>
    <w:rsid w:val="00735F65"/>
    <w:rsid w:val="007406FA"/>
    <w:rsid w:val="007412BB"/>
    <w:rsid w:val="0074177B"/>
    <w:rsid w:val="00742566"/>
    <w:rsid w:val="00743342"/>
    <w:rsid w:val="00745646"/>
    <w:rsid w:val="00745847"/>
    <w:rsid w:val="00745ABF"/>
    <w:rsid w:val="007476B6"/>
    <w:rsid w:val="00747929"/>
    <w:rsid w:val="007523B7"/>
    <w:rsid w:val="0075278C"/>
    <w:rsid w:val="0075693A"/>
    <w:rsid w:val="00756CF7"/>
    <w:rsid w:val="00757B9F"/>
    <w:rsid w:val="00760C22"/>
    <w:rsid w:val="00761EC0"/>
    <w:rsid w:val="007636BB"/>
    <w:rsid w:val="00764690"/>
    <w:rsid w:val="00764F17"/>
    <w:rsid w:val="00765A8B"/>
    <w:rsid w:val="007732E8"/>
    <w:rsid w:val="00773539"/>
    <w:rsid w:val="0077563D"/>
    <w:rsid w:val="00780CCA"/>
    <w:rsid w:val="00784131"/>
    <w:rsid w:val="007856F0"/>
    <w:rsid w:val="007857F1"/>
    <w:rsid w:val="00790862"/>
    <w:rsid w:val="00796090"/>
    <w:rsid w:val="0079653C"/>
    <w:rsid w:val="007A0E96"/>
    <w:rsid w:val="007A1908"/>
    <w:rsid w:val="007A1E83"/>
    <w:rsid w:val="007A2141"/>
    <w:rsid w:val="007A58F9"/>
    <w:rsid w:val="007A6C7F"/>
    <w:rsid w:val="007A7386"/>
    <w:rsid w:val="007A7429"/>
    <w:rsid w:val="007B027A"/>
    <w:rsid w:val="007B18D6"/>
    <w:rsid w:val="007B2A6A"/>
    <w:rsid w:val="007B30B6"/>
    <w:rsid w:val="007B4DBB"/>
    <w:rsid w:val="007B578E"/>
    <w:rsid w:val="007B76E3"/>
    <w:rsid w:val="007B7F86"/>
    <w:rsid w:val="007C08E9"/>
    <w:rsid w:val="007C0E2D"/>
    <w:rsid w:val="007C0F26"/>
    <w:rsid w:val="007C1A8B"/>
    <w:rsid w:val="007C1B14"/>
    <w:rsid w:val="007C2605"/>
    <w:rsid w:val="007C32B4"/>
    <w:rsid w:val="007C5335"/>
    <w:rsid w:val="007D05E7"/>
    <w:rsid w:val="007D088C"/>
    <w:rsid w:val="007D0C2C"/>
    <w:rsid w:val="007D216D"/>
    <w:rsid w:val="007D38D1"/>
    <w:rsid w:val="007D5DB9"/>
    <w:rsid w:val="007D6398"/>
    <w:rsid w:val="007E19C3"/>
    <w:rsid w:val="007E1C9F"/>
    <w:rsid w:val="007E39DA"/>
    <w:rsid w:val="007E52F0"/>
    <w:rsid w:val="007F0159"/>
    <w:rsid w:val="007F0A5A"/>
    <w:rsid w:val="007F0F57"/>
    <w:rsid w:val="007F10A7"/>
    <w:rsid w:val="007F2DE6"/>
    <w:rsid w:val="007F2F00"/>
    <w:rsid w:val="007F3D51"/>
    <w:rsid w:val="007F4564"/>
    <w:rsid w:val="007F4652"/>
    <w:rsid w:val="007F4956"/>
    <w:rsid w:val="007F5768"/>
    <w:rsid w:val="007F5BCA"/>
    <w:rsid w:val="007F5F8B"/>
    <w:rsid w:val="007F77B5"/>
    <w:rsid w:val="008002C4"/>
    <w:rsid w:val="008012C2"/>
    <w:rsid w:val="00801956"/>
    <w:rsid w:val="00801B57"/>
    <w:rsid w:val="008051E2"/>
    <w:rsid w:val="008065EA"/>
    <w:rsid w:val="00810450"/>
    <w:rsid w:val="0081067A"/>
    <w:rsid w:val="00810B72"/>
    <w:rsid w:val="00814A9D"/>
    <w:rsid w:val="00815612"/>
    <w:rsid w:val="0081588C"/>
    <w:rsid w:val="008163A3"/>
    <w:rsid w:val="008165E4"/>
    <w:rsid w:val="008167C3"/>
    <w:rsid w:val="0081734E"/>
    <w:rsid w:val="00821964"/>
    <w:rsid w:val="00821C38"/>
    <w:rsid w:val="008226C1"/>
    <w:rsid w:val="00824A54"/>
    <w:rsid w:val="00824D72"/>
    <w:rsid w:val="00825238"/>
    <w:rsid w:val="00826720"/>
    <w:rsid w:val="00832C15"/>
    <w:rsid w:val="0083545E"/>
    <w:rsid w:val="00835D73"/>
    <w:rsid w:val="00843067"/>
    <w:rsid w:val="0084402A"/>
    <w:rsid w:val="00846F57"/>
    <w:rsid w:val="00851858"/>
    <w:rsid w:val="00851CFE"/>
    <w:rsid w:val="00851DE0"/>
    <w:rsid w:val="008521E3"/>
    <w:rsid w:val="00855B75"/>
    <w:rsid w:val="00855ED3"/>
    <w:rsid w:val="008614C7"/>
    <w:rsid w:val="00861A7A"/>
    <w:rsid w:val="0086600C"/>
    <w:rsid w:val="00867307"/>
    <w:rsid w:val="00867674"/>
    <w:rsid w:val="008678CC"/>
    <w:rsid w:val="008703C6"/>
    <w:rsid w:val="00873417"/>
    <w:rsid w:val="0087390C"/>
    <w:rsid w:val="00873BE8"/>
    <w:rsid w:val="00874348"/>
    <w:rsid w:val="0087624A"/>
    <w:rsid w:val="00876829"/>
    <w:rsid w:val="008777C1"/>
    <w:rsid w:val="008805D8"/>
    <w:rsid w:val="008834EB"/>
    <w:rsid w:val="008835B2"/>
    <w:rsid w:val="00885438"/>
    <w:rsid w:val="008874F0"/>
    <w:rsid w:val="008878E1"/>
    <w:rsid w:val="008878F2"/>
    <w:rsid w:val="00890870"/>
    <w:rsid w:val="00892590"/>
    <w:rsid w:val="008928C1"/>
    <w:rsid w:val="00893463"/>
    <w:rsid w:val="008945A5"/>
    <w:rsid w:val="00894E24"/>
    <w:rsid w:val="00895381"/>
    <w:rsid w:val="008973A8"/>
    <w:rsid w:val="008975D9"/>
    <w:rsid w:val="008A0256"/>
    <w:rsid w:val="008A05C7"/>
    <w:rsid w:val="008A0B3E"/>
    <w:rsid w:val="008A2022"/>
    <w:rsid w:val="008A33E9"/>
    <w:rsid w:val="008A389E"/>
    <w:rsid w:val="008A4122"/>
    <w:rsid w:val="008A45F8"/>
    <w:rsid w:val="008A6A3C"/>
    <w:rsid w:val="008B1E79"/>
    <w:rsid w:val="008B759B"/>
    <w:rsid w:val="008C48EA"/>
    <w:rsid w:val="008C523A"/>
    <w:rsid w:val="008C74FB"/>
    <w:rsid w:val="008C7C1D"/>
    <w:rsid w:val="008D1AFB"/>
    <w:rsid w:val="008D21F6"/>
    <w:rsid w:val="008D3C7D"/>
    <w:rsid w:val="008E016A"/>
    <w:rsid w:val="008E1F5D"/>
    <w:rsid w:val="008E2493"/>
    <w:rsid w:val="008E391D"/>
    <w:rsid w:val="008E429C"/>
    <w:rsid w:val="008E4380"/>
    <w:rsid w:val="008E5D83"/>
    <w:rsid w:val="008E622A"/>
    <w:rsid w:val="008E749B"/>
    <w:rsid w:val="008E762E"/>
    <w:rsid w:val="008F24FB"/>
    <w:rsid w:val="008F40EB"/>
    <w:rsid w:val="008F475A"/>
    <w:rsid w:val="00901172"/>
    <w:rsid w:val="00901358"/>
    <w:rsid w:val="00901CA9"/>
    <w:rsid w:val="00901CD3"/>
    <w:rsid w:val="009026A7"/>
    <w:rsid w:val="00903DF2"/>
    <w:rsid w:val="00905EE7"/>
    <w:rsid w:val="00906502"/>
    <w:rsid w:val="009102E3"/>
    <w:rsid w:val="00911670"/>
    <w:rsid w:val="0091537D"/>
    <w:rsid w:val="00922138"/>
    <w:rsid w:val="009244D9"/>
    <w:rsid w:val="0092537D"/>
    <w:rsid w:val="00930DD1"/>
    <w:rsid w:val="00932556"/>
    <w:rsid w:val="00932630"/>
    <w:rsid w:val="00932882"/>
    <w:rsid w:val="0093398E"/>
    <w:rsid w:val="00933D6A"/>
    <w:rsid w:val="009343EC"/>
    <w:rsid w:val="009346BB"/>
    <w:rsid w:val="009347AD"/>
    <w:rsid w:val="00934E63"/>
    <w:rsid w:val="00940DE4"/>
    <w:rsid w:val="00940F74"/>
    <w:rsid w:val="00946C4F"/>
    <w:rsid w:val="0094708E"/>
    <w:rsid w:val="009504E1"/>
    <w:rsid w:val="009510A9"/>
    <w:rsid w:val="00951E59"/>
    <w:rsid w:val="00952B20"/>
    <w:rsid w:val="009547A7"/>
    <w:rsid w:val="009554AA"/>
    <w:rsid w:val="00955965"/>
    <w:rsid w:val="009561EE"/>
    <w:rsid w:val="00956665"/>
    <w:rsid w:val="009574DD"/>
    <w:rsid w:val="00957FDF"/>
    <w:rsid w:val="0096019C"/>
    <w:rsid w:val="009612BC"/>
    <w:rsid w:val="00961962"/>
    <w:rsid w:val="009619C7"/>
    <w:rsid w:val="00963BBC"/>
    <w:rsid w:val="00965496"/>
    <w:rsid w:val="00967872"/>
    <w:rsid w:val="00967AD1"/>
    <w:rsid w:val="009705A3"/>
    <w:rsid w:val="009728B0"/>
    <w:rsid w:val="00973B0F"/>
    <w:rsid w:val="009740B1"/>
    <w:rsid w:val="00974BBE"/>
    <w:rsid w:val="00981A7D"/>
    <w:rsid w:val="009822F0"/>
    <w:rsid w:val="0098330A"/>
    <w:rsid w:val="009858B1"/>
    <w:rsid w:val="00985965"/>
    <w:rsid w:val="0098707F"/>
    <w:rsid w:val="00990CF9"/>
    <w:rsid w:val="00992523"/>
    <w:rsid w:val="0099273B"/>
    <w:rsid w:val="00995F87"/>
    <w:rsid w:val="00996101"/>
    <w:rsid w:val="00996954"/>
    <w:rsid w:val="00996984"/>
    <w:rsid w:val="0099699C"/>
    <w:rsid w:val="0099736C"/>
    <w:rsid w:val="009A0E50"/>
    <w:rsid w:val="009A24E7"/>
    <w:rsid w:val="009A2780"/>
    <w:rsid w:val="009A6A48"/>
    <w:rsid w:val="009B0C1C"/>
    <w:rsid w:val="009B1E28"/>
    <w:rsid w:val="009B3087"/>
    <w:rsid w:val="009B3AAD"/>
    <w:rsid w:val="009B5DA4"/>
    <w:rsid w:val="009C27C5"/>
    <w:rsid w:val="009C2F88"/>
    <w:rsid w:val="009C51C1"/>
    <w:rsid w:val="009C5435"/>
    <w:rsid w:val="009C5A89"/>
    <w:rsid w:val="009C6DB6"/>
    <w:rsid w:val="009C768C"/>
    <w:rsid w:val="009C7E71"/>
    <w:rsid w:val="009D4DCB"/>
    <w:rsid w:val="009D5E9F"/>
    <w:rsid w:val="009D7567"/>
    <w:rsid w:val="009D7D94"/>
    <w:rsid w:val="009E0B2F"/>
    <w:rsid w:val="009F171E"/>
    <w:rsid w:val="009F3C9A"/>
    <w:rsid w:val="009F3CA4"/>
    <w:rsid w:val="009F61EE"/>
    <w:rsid w:val="009F6E2D"/>
    <w:rsid w:val="009F7084"/>
    <w:rsid w:val="00A014A1"/>
    <w:rsid w:val="00A01731"/>
    <w:rsid w:val="00A01DE0"/>
    <w:rsid w:val="00A06FFD"/>
    <w:rsid w:val="00A072E5"/>
    <w:rsid w:val="00A07B4F"/>
    <w:rsid w:val="00A113D2"/>
    <w:rsid w:val="00A1164C"/>
    <w:rsid w:val="00A12BBC"/>
    <w:rsid w:val="00A139A0"/>
    <w:rsid w:val="00A13E82"/>
    <w:rsid w:val="00A156F6"/>
    <w:rsid w:val="00A15B0E"/>
    <w:rsid w:val="00A1619D"/>
    <w:rsid w:val="00A16551"/>
    <w:rsid w:val="00A16743"/>
    <w:rsid w:val="00A20BDE"/>
    <w:rsid w:val="00A20FE3"/>
    <w:rsid w:val="00A241D7"/>
    <w:rsid w:val="00A242B4"/>
    <w:rsid w:val="00A24EAF"/>
    <w:rsid w:val="00A25042"/>
    <w:rsid w:val="00A27256"/>
    <w:rsid w:val="00A3061A"/>
    <w:rsid w:val="00A318B2"/>
    <w:rsid w:val="00A32716"/>
    <w:rsid w:val="00A343E3"/>
    <w:rsid w:val="00A352D2"/>
    <w:rsid w:val="00A35690"/>
    <w:rsid w:val="00A376A2"/>
    <w:rsid w:val="00A41172"/>
    <w:rsid w:val="00A43035"/>
    <w:rsid w:val="00A43BA4"/>
    <w:rsid w:val="00A451C9"/>
    <w:rsid w:val="00A46B6C"/>
    <w:rsid w:val="00A47160"/>
    <w:rsid w:val="00A47F8B"/>
    <w:rsid w:val="00A50333"/>
    <w:rsid w:val="00A52E5C"/>
    <w:rsid w:val="00A5312D"/>
    <w:rsid w:val="00A54538"/>
    <w:rsid w:val="00A54F3F"/>
    <w:rsid w:val="00A609B2"/>
    <w:rsid w:val="00A60BB4"/>
    <w:rsid w:val="00A60DBC"/>
    <w:rsid w:val="00A62F79"/>
    <w:rsid w:val="00A62FF6"/>
    <w:rsid w:val="00A65C33"/>
    <w:rsid w:val="00A679A0"/>
    <w:rsid w:val="00A71A94"/>
    <w:rsid w:val="00A71AB3"/>
    <w:rsid w:val="00A71C76"/>
    <w:rsid w:val="00A72F38"/>
    <w:rsid w:val="00A73232"/>
    <w:rsid w:val="00A76B40"/>
    <w:rsid w:val="00A85445"/>
    <w:rsid w:val="00A9049C"/>
    <w:rsid w:val="00A90AB3"/>
    <w:rsid w:val="00A92C8D"/>
    <w:rsid w:val="00A9317D"/>
    <w:rsid w:val="00A93ED3"/>
    <w:rsid w:val="00A95FB1"/>
    <w:rsid w:val="00A964FE"/>
    <w:rsid w:val="00A96D8B"/>
    <w:rsid w:val="00A97B8D"/>
    <w:rsid w:val="00A97EE2"/>
    <w:rsid w:val="00AA1077"/>
    <w:rsid w:val="00AA1288"/>
    <w:rsid w:val="00AA2E0D"/>
    <w:rsid w:val="00AA3756"/>
    <w:rsid w:val="00AA3EE2"/>
    <w:rsid w:val="00AA6179"/>
    <w:rsid w:val="00AA74F8"/>
    <w:rsid w:val="00AB1646"/>
    <w:rsid w:val="00AB23AA"/>
    <w:rsid w:val="00AB3180"/>
    <w:rsid w:val="00AB4367"/>
    <w:rsid w:val="00AB7C69"/>
    <w:rsid w:val="00AC086D"/>
    <w:rsid w:val="00AC43AE"/>
    <w:rsid w:val="00AC5110"/>
    <w:rsid w:val="00AC517F"/>
    <w:rsid w:val="00AC58D6"/>
    <w:rsid w:val="00AC6669"/>
    <w:rsid w:val="00AC76A5"/>
    <w:rsid w:val="00AC7705"/>
    <w:rsid w:val="00AD02DE"/>
    <w:rsid w:val="00AD0E6A"/>
    <w:rsid w:val="00AD1C04"/>
    <w:rsid w:val="00AD2B34"/>
    <w:rsid w:val="00AD31A2"/>
    <w:rsid w:val="00AD3429"/>
    <w:rsid w:val="00AD3D29"/>
    <w:rsid w:val="00AD45A3"/>
    <w:rsid w:val="00AD4973"/>
    <w:rsid w:val="00AD49D7"/>
    <w:rsid w:val="00AD5077"/>
    <w:rsid w:val="00AD5525"/>
    <w:rsid w:val="00AD5655"/>
    <w:rsid w:val="00AD6142"/>
    <w:rsid w:val="00AD63D7"/>
    <w:rsid w:val="00AD75AD"/>
    <w:rsid w:val="00AE1C8E"/>
    <w:rsid w:val="00AE3224"/>
    <w:rsid w:val="00AE39C2"/>
    <w:rsid w:val="00AE58EC"/>
    <w:rsid w:val="00AE70A7"/>
    <w:rsid w:val="00AF0E1A"/>
    <w:rsid w:val="00AF1AF7"/>
    <w:rsid w:val="00AF1D96"/>
    <w:rsid w:val="00AF36A3"/>
    <w:rsid w:val="00AF3A85"/>
    <w:rsid w:val="00AF4072"/>
    <w:rsid w:val="00AF4297"/>
    <w:rsid w:val="00AF713E"/>
    <w:rsid w:val="00B01C34"/>
    <w:rsid w:val="00B01CF0"/>
    <w:rsid w:val="00B03AC1"/>
    <w:rsid w:val="00B04ABA"/>
    <w:rsid w:val="00B05D13"/>
    <w:rsid w:val="00B06303"/>
    <w:rsid w:val="00B067E5"/>
    <w:rsid w:val="00B106FD"/>
    <w:rsid w:val="00B10D1D"/>
    <w:rsid w:val="00B115DC"/>
    <w:rsid w:val="00B127E4"/>
    <w:rsid w:val="00B12AF7"/>
    <w:rsid w:val="00B13497"/>
    <w:rsid w:val="00B13C0D"/>
    <w:rsid w:val="00B155F3"/>
    <w:rsid w:val="00B159FF"/>
    <w:rsid w:val="00B1647B"/>
    <w:rsid w:val="00B2104C"/>
    <w:rsid w:val="00B2134C"/>
    <w:rsid w:val="00B21E3F"/>
    <w:rsid w:val="00B22928"/>
    <w:rsid w:val="00B27DF9"/>
    <w:rsid w:val="00B32363"/>
    <w:rsid w:val="00B32430"/>
    <w:rsid w:val="00B32CDA"/>
    <w:rsid w:val="00B36F03"/>
    <w:rsid w:val="00B371E3"/>
    <w:rsid w:val="00B37222"/>
    <w:rsid w:val="00B41523"/>
    <w:rsid w:val="00B4192B"/>
    <w:rsid w:val="00B443FA"/>
    <w:rsid w:val="00B44615"/>
    <w:rsid w:val="00B45504"/>
    <w:rsid w:val="00B4581E"/>
    <w:rsid w:val="00B46973"/>
    <w:rsid w:val="00B53708"/>
    <w:rsid w:val="00B53CD9"/>
    <w:rsid w:val="00B5419E"/>
    <w:rsid w:val="00B54954"/>
    <w:rsid w:val="00B556BF"/>
    <w:rsid w:val="00B5600E"/>
    <w:rsid w:val="00B564A3"/>
    <w:rsid w:val="00B602F9"/>
    <w:rsid w:val="00B62636"/>
    <w:rsid w:val="00B62EDD"/>
    <w:rsid w:val="00B63955"/>
    <w:rsid w:val="00B6430B"/>
    <w:rsid w:val="00B643BE"/>
    <w:rsid w:val="00B70A29"/>
    <w:rsid w:val="00B710E1"/>
    <w:rsid w:val="00B7341E"/>
    <w:rsid w:val="00B757BD"/>
    <w:rsid w:val="00B77A60"/>
    <w:rsid w:val="00B80AA2"/>
    <w:rsid w:val="00B820EC"/>
    <w:rsid w:val="00B84920"/>
    <w:rsid w:val="00B862BD"/>
    <w:rsid w:val="00B90BC6"/>
    <w:rsid w:val="00B917A3"/>
    <w:rsid w:val="00B91EBC"/>
    <w:rsid w:val="00B949EA"/>
    <w:rsid w:val="00B95DCC"/>
    <w:rsid w:val="00B95EAA"/>
    <w:rsid w:val="00B9600E"/>
    <w:rsid w:val="00B96559"/>
    <w:rsid w:val="00B96A92"/>
    <w:rsid w:val="00BA2187"/>
    <w:rsid w:val="00BA25BA"/>
    <w:rsid w:val="00BA25BB"/>
    <w:rsid w:val="00BA2C33"/>
    <w:rsid w:val="00BA44E6"/>
    <w:rsid w:val="00BA752F"/>
    <w:rsid w:val="00BB20EB"/>
    <w:rsid w:val="00BB3D69"/>
    <w:rsid w:val="00BB3F5A"/>
    <w:rsid w:val="00BB450C"/>
    <w:rsid w:val="00BB481A"/>
    <w:rsid w:val="00BB4BFC"/>
    <w:rsid w:val="00BB5148"/>
    <w:rsid w:val="00BB58F5"/>
    <w:rsid w:val="00BB5C84"/>
    <w:rsid w:val="00BB5EA2"/>
    <w:rsid w:val="00BB6778"/>
    <w:rsid w:val="00BC360E"/>
    <w:rsid w:val="00BC4963"/>
    <w:rsid w:val="00BC62EC"/>
    <w:rsid w:val="00BC7D65"/>
    <w:rsid w:val="00BD0ACF"/>
    <w:rsid w:val="00BD12E4"/>
    <w:rsid w:val="00BD23A4"/>
    <w:rsid w:val="00BD2E66"/>
    <w:rsid w:val="00BD43C7"/>
    <w:rsid w:val="00BD587A"/>
    <w:rsid w:val="00BD6D74"/>
    <w:rsid w:val="00BE1755"/>
    <w:rsid w:val="00BE17B8"/>
    <w:rsid w:val="00BE3974"/>
    <w:rsid w:val="00BE5427"/>
    <w:rsid w:val="00BE56D2"/>
    <w:rsid w:val="00BE61E4"/>
    <w:rsid w:val="00BE678B"/>
    <w:rsid w:val="00BF0349"/>
    <w:rsid w:val="00BF061C"/>
    <w:rsid w:val="00BF0C68"/>
    <w:rsid w:val="00BF22F6"/>
    <w:rsid w:val="00BF230E"/>
    <w:rsid w:val="00BF2BAF"/>
    <w:rsid w:val="00BF3018"/>
    <w:rsid w:val="00BF34B5"/>
    <w:rsid w:val="00BF3DDC"/>
    <w:rsid w:val="00BF511E"/>
    <w:rsid w:val="00BF5388"/>
    <w:rsid w:val="00BF58D3"/>
    <w:rsid w:val="00BF69AB"/>
    <w:rsid w:val="00C007FC"/>
    <w:rsid w:val="00C04B80"/>
    <w:rsid w:val="00C05218"/>
    <w:rsid w:val="00C0584B"/>
    <w:rsid w:val="00C10614"/>
    <w:rsid w:val="00C10D36"/>
    <w:rsid w:val="00C11EA9"/>
    <w:rsid w:val="00C12A74"/>
    <w:rsid w:val="00C15618"/>
    <w:rsid w:val="00C15FA3"/>
    <w:rsid w:val="00C16E82"/>
    <w:rsid w:val="00C229B7"/>
    <w:rsid w:val="00C23A92"/>
    <w:rsid w:val="00C259B0"/>
    <w:rsid w:val="00C26959"/>
    <w:rsid w:val="00C3064C"/>
    <w:rsid w:val="00C3159B"/>
    <w:rsid w:val="00C33080"/>
    <w:rsid w:val="00C36C80"/>
    <w:rsid w:val="00C414F5"/>
    <w:rsid w:val="00C41FB0"/>
    <w:rsid w:val="00C44648"/>
    <w:rsid w:val="00C44A34"/>
    <w:rsid w:val="00C46952"/>
    <w:rsid w:val="00C46FF0"/>
    <w:rsid w:val="00C50962"/>
    <w:rsid w:val="00C50B6A"/>
    <w:rsid w:val="00C5328D"/>
    <w:rsid w:val="00C535D8"/>
    <w:rsid w:val="00C53BDE"/>
    <w:rsid w:val="00C54226"/>
    <w:rsid w:val="00C54883"/>
    <w:rsid w:val="00C566EA"/>
    <w:rsid w:val="00C602CE"/>
    <w:rsid w:val="00C60B76"/>
    <w:rsid w:val="00C61497"/>
    <w:rsid w:val="00C638EB"/>
    <w:rsid w:val="00C63AE5"/>
    <w:rsid w:val="00C64DE1"/>
    <w:rsid w:val="00C67C76"/>
    <w:rsid w:val="00C71187"/>
    <w:rsid w:val="00C716BF"/>
    <w:rsid w:val="00C71904"/>
    <w:rsid w:val="00C73492"/>
    <w:rsid w:val="00C73CDD"/>
    <w:rsid w:val="00C73D0E"/>
    <w:rsid w:val="00C7453B"/>
    <w:rsid w:val="00C749AB"/>
    <w:rsid w:val="00C74AE8"/>
    <w:rsid w:val="00C75410"/>
    <w:rsid w:val="00C76F9E"/>
    <w:rsid w:val="00C772F6"/>
    <w:rsid w:val="00C77546"/>
    <w:rsid w:val="00C80CC2"/>
    <w:rsid w:val="00C810B9"/>
    <w:rsid w:val="00C819AE"/>
    <w:rsid w:val="00C82AAC"/>
    <w:rsid w:val="00C85333"/>
    <w:rsid w:val="00C85BEF"/>
    <w:rsid w:val="00C917BE"/>
    <w:rsid w:val="00C91C89"/>
    <w:rsid w:val="00C91D6B"/>
    <w:rsid w:val="00C923F6"/>
    <w:rsid w:val="00C941AC"/>
    <w:rsid w:val="00C95E97"/>
    <w:rsid w:val="00C95F74"/>
    <w:rsid w:val="00C971D6"/>
    <w:rsid w:val="00C9789B"/>
    <w:rsid w:val="00CA30E7"/>
    <w:rsid w:val="00CA34FB"/>
    <w:rsid w:val="00CA356E"/>
    <w:rsid w:val="00CA3DF9"/>
    <w:rsid w:val="00CA4491"/>
    <w:rsid w:val="00CA500C"/>
    <w:rsid w:val="00CB054E"/>
    <w:rsid w:val="00CB23E8"/>
    <w:rsid w:val="00CB3F86"/>
    <w:rsid w:val="00CB6339"/>
    <w:rsid w:val="00CB6375"/>
    <w:rsid w:val="00CB74E1"/>
    <w:rsid w:val="00CC2DC1"/>
    <w:rsid w:val="00CC2DEA"/>
    <w:rsid w:val="00CC2FFF"/>
    <w:rsid w:val="00CC60D9"/>
    <w:rsid w:val="00CC657E"/>
    <w:rsid w:val="00CD008E"/>
    <w:rsid w:val="00CD0C84"/>
    <w:rsid w:val="00CD1A7E"/>
    <w:rsid w:val="00CD50F0"/>
    <w:rsid w:val="00CD6901"/>
    <w:rsid w:val="00CD73EB"/>
    <w:rsid w:val="00CD77E7"/>
    <w:rsid w:val="00CE2293"/>
    <w:rsid w:val="00CE3F05"/>
    <w:rsid w:val="00CE4840"/>
    <w:rsid w:val="00CE58A1"/>
    <w:rsid w:val="00CE5B78"/>
    <w:rsid w:val="00CE607C"/>
    <w:rsid w:val="00CE7B65"/>
    <w:rsid w:val="00CF0681"/>
    <w:rsid w:val="00CF0FD4"/>
    <w:rsid w:val="00CF4ABE"/>
    <w:rsid w:val="00CF4AC6"/>
    <w:rsid w:val="00CF544B"/>
    <w:rsid w:val="00CF59D7"/>
    <w:rsid w:val="00CF5E17"/>
    <w:rsid w:val="00CF6211"/>
    <w:rsid w:val="00D00C6F"/>
    <w:rsid w:val="00D02B76"/>
    <w:rsid w:val="00D065F9"/>
    <w:rsid w:val="00D1154D"/>
    <w:rsid w:val="00D1415D"/>
    <w:rsid w:val="00D160A1"/>
    <w:rsid w:val="00D16384"/>
    <w:rsid w:val="00D21CFC"/>
    <w:rsid w:val="00D23970"/>
    <w:rsid w:val="00D23BA7"/>
    <w:rsid w:val="00D24583"/>
    <w:rsid w:val="00D269FB"/>
    <w:rsid w:val="00D27CA2"/>
    <w:rsid w:val="00D331F8"/>
    <w:rsid w:val="00D33212"/>
    <w:rsid w:val="00D33E57"/>
    <w:rsid w:val="00D40076"/>
    <w:rsid w:val="00D41A97"/>
    <w:rsid w:val="00D42EBE"/>
    <w:rsid w:val="00D46087"/>
    <w:rsid w:val="00D50DDB"/>
    <w:rsid w:val="00D5217B"/>
    <w:rsid w:val="00D52C38"/>
    <w:rsid w:val="00D5326D"/>
    <w:rsid w:val="00D56B6A"/>
    <w:rsid w:val="00D57934"/>
    <w:rsid w:val="00D613B2"/>
    <w:rsid w:val="00D646B6"/>
    <w:rsid w:val="00D66D18"/>
    <w:rsid w:val="00D67657"/>
    <w:rsid w:val="00D711A4"/>
    <w:rsid w:val="00D7169C"/>
    <w:rsid w:val="00D7317A"/>
    <w:rsid w:val="00D73616"/>
    <w:rsid w:val="00D740DA"/>
    <w:rsid w:val="00D74322"/>
    <w:rsid w:val="00D7499D"/>
    <w:rsid w:val="00D752E1"/>
    <w:rsid w:val="00D7695E"/>
    <w:rsid w:val="00D76C07"/>
    <w:rsid w:val="00D80363"/>
    <w:rsid w:val="00D83636"/>
    <w:rsid w:val="00D85D66"/>
    <w:rsid w:val="00D8631A"/>
    <w:rsid w:val="00D868D0"/>
    <w:rsid w:val="00D86CD5"/>
    <w:rsid w:val="00D8781C"/>
    <w:rsid w:val="00D87A75"/>
    <w:rsid w:val="00D91AB8"/>
    <w:rsid w:val="00D92EDC"/>
    <w:rsid w:val="00D93478"/>
    <w:rsid w:val="00D94600"/>
    <w:rsid w:val="00D95660"/>
    <w:rsid w:val="00D959AB"/>
    <w:rsid w:val="00D96100"/>
    <w:rsid w:val="00D964F3"/>
    <w:rsid w:val="00D96521"/>
    <w:rsid w:val="00D96710"/>
    <w:rsid w:val="00D96827"/>
    <w:rsid w:val="00D96F4B"/>
    <w:rsid w:val="00D97673"/>
    <w:rsid w:val="00D97DB8"/>
    <w:rsid w:val="00DA2CEF"/>
    <w:rsid w:val="00DB1312"/>
    <w:rsid w:val="00DB2D23"/>
    <w:rsid w:val="00DB34E4"/>
    <w:rsid w:val="00DB3BD9"/>
    <w:rsid w:val="00DB41D1"/>
    <w:rsid w:val="00DB515B"/>
    <w:rsid w:val="00DB5948"/>
    <w:rsid w:val="00DB6608"/>
    <w:rsid w:val="00DB6E71"/>
    <w:rsid w:val="00DB773A"/>
    <w:rsid w:val="00DB7ED8"/>
    <w:rsid w:val="00DC0240"/>
    <w:rsid w:val="00DC1E3B"/>
    <w:rsid w:val="00DC49BB"/>
    <w:rsid w:val="00DC637E"/>
    <w:rsid w:val="00DC696A"/>
    <w:rsid w:val="00DC78D3"/>
    <w:rsid w:val="00DD05D0"/>
    <w:rsid w:val="00DD1537"/>
    <w:rsid w:val="00DD2D18"/>
    <w:rsid w:val="00DD31A2"/>
    <w:rsid w:val="00DD4C1B"/>
    <w:rsid w:val="00DD5637"/>
    <w:rsid w:val="00DD615E"/>
    <w:rsid w:val="00DD78B5"/>
    <w:rsid w:val="00DD7990"/>
    <w:rsid w:val="00DE290E"/>
    <w:rsid w:val="00DE2C0D"/>
    <w:rsid w:val="00DE3C54"/>
    <w:rsid w:val="00DE4204"/>
    <w:rsid w:val="00DE4905"/>
    <w:rsid w:val="00DE75F2"/>
    <w:rsid w:val="00DF06E4"/>
    <w:rsid w:val="00DF07A4"/>
    <w:rsid w:val="00DF195D"/>
    <w:rsid w:val="00DF492B"/>
    <w:rsid w:val="00DF6D53"/>
    <w:rsid w:val="00E01E8A"/>
    <w:rsid w:val="00E026C3"/>
    <w:rsid w:val="00E03063"/>
    <w:rsid w:val="00E0601F"/>
    <w:rsid w:val="00E10333"/>
    <w:rsid w:val="00E13529"/>
    <w:rsid w:val="00E1439D"/>
    <w:rsid w:val="00E15A81"/>
    <w:rsid w:val="00E2088C"/>
    <w:rsid w:val="00E20905"/>
    <w:rsid w:val="00E212C4"/>
    <w:rsid w:val="00E22650"/>
    <w:rsid w:val="00E2352F"/>
    <w:rsid w:val="00E26E26"/>
    <w:rsid w:val="00E30BC6"/>
    <w:rsid w:val="00E3193A"/>
    <w:rsid w:val="00E34276"/>
    <w:rsid w:val="00E34A6B"/>
    <w:rsid w:val="00E36207"/>
    <w:rsid w:val="00E41718"/>
    <w:rsid w:val="00E41719"/>
    <w:rsid w:val="00E41E17"/>
    <w:rsid w:val="00E427BD"/>
    <w:rsid w:val="00E43B0A"/>
    <w:rsid w:val="00E43DB4"/>
    <w:rsid w:val="00E44E4E"/>
    <w:rsid w:val="00E509D5"/>
    <w:rsid w:val="00E51017"/>
    <w:rsid w:val="00E54579"/>
    <w:rsid w:val="00E558E7"/>
    <w:rsid w:val="00E55BC2"/>
    <w:rsid w:val="00E55C3E"/>
    <w:rsid w:val="00E56A81"/>
    <w:rsid w:val="00E61B01"/>
    <w:rsid w:val="00E61D8A"/>
    <w:rsid w:val="00E629A6"/>
    <w:rsid w:val="00E6367D"/>
    <w:rsid w:val="00E6446D"/>
    <w:rsid w:val="00E65DA3"/>
    <w:rsid w:val="00E666C1"/>
    <w:rsid w:val="00E668F1"/>
    <w:rsid w:val="00E66942"/>
    <w:rsid w:val="00E66CBF"/>
    <w:rsid w:val="00E66EB9"/>
    <w:rsid w:val="00E6755C"/>
    <w:rsid w:val="00E712B1"/>
    <w:rsid w:val="00E716DF"/>
    <w:rsid w:val="00E732E5"/>
    <w:rsid w:val="00E7337A"/>
    <w:rsid w:val="00E73B1A"/>
    <w:rsid w:val="00E7454E"/>
    <w:rsid w:val="00E74705"/>
    <w:rsid w:val="00E74F1A"/>
    <w:rsid w:val="00E77B9F"/>
    <w:rsid w:val="00E833AD"/>
    <w:rsid w:val="00E84674"/>
    <w:rsid w:val="00E84DAC"/>
    <w:rsid w:val="00E8584E"/>
    <w:rsid w:val="00E861A8"/>
    <w:rsid w:val="00E86663"/>
    <w:rsid w:val="00E901F5"/>
    <w:rsid w:val="00E908FB"/>
    <w:rsid w:val="00E9132D"/>
    <w:rsid w:val="00E91733"/>
    <w:rsid w:val="00E930D0"/>
    <w:rsid w:val="00E94774"/>
    <w:rsid w:val="00E94B5C"/>
    <w:rsid w:val="00E968C3"/>
    <w:rsid w:val="00E973A2"/>
    <w:rsid w:val="00E973AE"/>
    <w:rsid w:val="00E97494"/>
    <w:rsid w:val="00E9761B"/>
    <w:rsid w:val="00EA12E7"/>
    <w:rsid w:val="00EA1D1B"/>
    <w:rsid w:val="00EA3447"/>
    <w:rsid w:val="00EA4D24"/>
    <w:rsid w:val="00EA6C8B"/>
    <w:rsid w:val="00EA7277"/>
    <w:rsid w:val="00EB0FE7"/>
    <w:rsid w:val="00EB16B2"/>
    <w:rsid w:val="00EB1FEE"/>
    <w:rsid w:val="00EB377C"/>
    <w:rsid w:val="00EB573C"/>
    <w:rsid w:val="00EC2D22"/>
    <w:rsid w:val="00EC4199"/>
    <w:rsid w:val="00EC4472"/>
    <w:rsid w:val="00EC463E"/>
    <w:rsid w:val="00EC4E87"/>
    <w:rsid w:val="00EC63E5"/>
    <w:rsid w:val="00ED2329"/>
    <w:rsid w:val="00ED357F"/>
    <w:rsid w:val="00EE3E36"/>
    <w:rsid w:val="00EE4492"/>
    <w:rsid w:val="00EE5054"/>
    <w:rsid w:val="00EF0B33"/>
    <w:rsid w:val="00EF1282"/>
    <w:rsid w:val="00EF1618"/>
    <w:rsid w:val="00EF1BFE"/>
    <w:rsid w:val="00EF1D53"/>
    <w:rsid w:val="00EF1ECD"/>
    <w:rsid w:val="00EF2F85"/>
    <w:rsid w:val="00EF3E92"/>
    <w:rsid w:val="00EF5776"/>
    <w:rsid w:val="00EF64B7"/>
    <w:rsid w:val="00EF7DF3"/>
    <w:rsid w:val="00F001A1"/>
    <w:rsid w:val="00F0077A"/>
    <w:rsid w:val="00F00945"/>
    <w:rsid w:val="00F02405"/>
    <w:rsid w:val="00F03372"/>
    <w:rsid w:val="00F036E8"/>
    <w:rsid w:val="00F03971"/>
    <w:rsid w:val="00F04F84"/>
    <w:rsid w:val="00F066C9"/>
    <w:rsid w:val="00F1139C"/>
    <w:rsid w:val="00F11F66"/>
    <w:rsid w:val="00F14A5F"/>
    <w:rsid w:val="00F159A4"/>
    <w:rsid w:val="00F17633"/>
    <w:rsid w:val="00F17892"/>
    <w:rsid w:val="00F21321"/>
    <w:rsid w:val="00F2553D"/>
    <w:rsid w:val="00F26C11"/>
    <w:rsid w:val="00F273AA"/>
    <w:rsid w:val="00F27F3D"/>
    <w:rsid w:val="00F30381"/>
    <w:rsid w:val="00F3110B"/>
    <w:rsid w:val="00F31179"/>
    <w:rsid w:val="00F31C9B"/>
    <w:rsid w:val="00F32EBB"/>
    <w:rsid w:val="00F3379F"/>
    <w:rsid w:val="00F33D34"/>
    <w:rsid w:val="00F35D47"/>
    <w:rsid w:val="00F401E3"/>
    <w:rsid w:val="00F40BDD"/>
    <w:rsid w:val="00F420E4"/>
    <w:rsid w:val="00F4213C"/>
    <w:rsid w:val="00F45827"/>
    <w:rsid w:val="00F4615E"/>
    <w:rsid w:val="00F4638D"/>
    <w:rsid w:val="00F468DF"/>
    <w:rsid w:val="00F46928"/>
    <w:rsid w:val="00F513F3"/>
    <w:rsid w:val="00F519E1"/>
    <w:rsid w:val="00F53301"/>
    <w:rsid w:val="00F55E59"/>
    <w:rsid w:val="00F5632F"/>
    <w:rsid w:val="00F56F83"/>
    <w:rsid w:val="00F57177"/>
    <w:rsid w:val="00F57500"/>
    <w:rsid w:val="00F60BBD"/>
    <w:rsid w:val="00F60C4F"/>
    <w:rsid w:val="00F60DDC"/>
    <w:rsid w:val="00F61205"/>
    <w:rsid w:val="00F633F7"/>
    <w:rsid w:val="00F63FE7"/>
    <w:rsid w:val="00F646EE"/>
    <w:rsid w:val="00F70A91"/>
    <w:rsid w:val="00F72907"/>
    <w:rsid w:val="00F72CEF"/>
    <w:rsid w:val="00F73C1F"/>
    <w:rsid w:val="00F74A0B"/>
    <w:rsid w:val="00F75B1A"/>
    <w:rsid w:val="00F76657"/>
    <w:rsid w:val="00F804F2"/>
    <w:rsid w:val="00F820B3"/>
    <w:rsid w:val="00F83D0A"/>
    <w:rsid w:val="00F855AE"/>
    <w:rsid w:val="00F85645"/>
    <w:rsid w:val="00F877D1"/>
    <w:rsid w:val="00F948FD"/>
    <w:rsid w:val="00F9552C"/>
    <w:rsid w:val="00F97BEF"/>
    <w:rsid w:val="00FA1B91"/>
    <w:rsid w:val="00FA233C"/>
    <w:rsid w:val="00FA2342"/>
    <w:rsid w:val="00FA320E"/>
    <w:rsid w:val="00FA43E3"/>
    <w:rsid w:val="00FA50CA"/>
    <w:rsid w:val="00FA634F"/>
    <w:rsid w:val="00FB1E5E"/>
    <w:rsid w:val="00FB2741"/>
    <w:rsid w:val="00FC052E"/>
    <w:rsid w:val="00FC1C06"/>
    <w:rsid w:val="00FC1D36"/>
    <w:rsid w:val="00FC2A0E"/>
    <w:rsid w:val="00FC2CFE"/>
    <w:rsid w:val="00FC4E15"/>
    <w:rsid w:val="00FC4EEF"/>
    <w:rsid w:val="00FC53FA"/>
    <w:rsid w:val="00FC6203"/>
    <w:rsid w:val="00FC7057"/>
    <w:rsid w:val="00FC7837"/>
    <w:rsid w:val="00FD398B"/>
    <w:rsid w:val="00FD5ABA"/>
    <w:rsid w:val="00FD5ADD"/>
    <w:rsid w:val="00FD72E9"/>
    <w:rsid w:val="00FE1E32"/>
    <w:rsid w:val="00FE1EBA"/>
    <w:rsid w:val="00FE2930"/>
    <w:rsid w:val="00FE5D31"/>
    <w:rsid w:val="00FE77F1"/>
    <w:rsid w:val="00FF04A2"/>
    <w:rsid w:val="00FF067C"/>
    <w:rsid w:val="00FF26BA"/>
    <w:rsid w:val="00FF2A72"/>
    <w:rsid w:val="00FF3E83"/>
    <w:rsid w:val="00FF506F"/>
    <w:rsid w:val="00FF7069"/>
    <w:rsid w:val="00FF7D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8"/>
    <o:shapelayout v:ext="edit">
      <o:idmap v:ext="edit" data="1"/>
      <o:rules v:ext="edit">
        <o:r id="V:Rule2" type="connector" idref="#_x0000_s1067"/>
      </o:rules>
    </o:shapelayout>
  </w:shapeDefaults>
  <w:decimalSymbol w:val="."/>
  <w:listSeparator w:val=","/>
  <w14:docId w14:val="6EA7E9B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locked="1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semiHidden="1" w:unhideWhenUsed="1"/>
    <w:lsdException w:name="annotation reference" w:semiHidden="1" w:unhideWhenUsed="1"/>
    <w:lsdException w:name="line number" w:locked="1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Bullet" w:locked="1"/>
    <w:lsdException w:name="List Number" w:lock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99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/>
    <w:lsdException w:name="List Continue 4" w:locked="1"/>
    <w:lsdException w:name="List Continue 5" w:locked="1"/>
    <w:lsdException w:name="Message Header" w:locked="1"/>
    <w:lsdException w:name="Subtitle" w:locked="1" w:qFormat="1"/>
    <w:lsdException w:name="Salutation" w:locked="1" w:semiHidden="1" w:unhideWhenUsed="1"/>
    <w:lsdException w:name="Date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locked="1" w:qFormat="1"/>
    <w:lsdException w:name="Emphasis" w:locked="1" w:qFormat="1"/>
    <w:lsdException w:name="Document Map" w:semiHidden="1" w:unhideWhenUsed="1"/>
    <w:lsdException w:name="Plain Text" w:semiHidden="1" w:unhideWhenUsed="1"/>
    <w:lsdException w:name="E-mail Signature" w:locked="1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Table Theme" w:locked="1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B710E1"/>
    <w:rPr>
      <w:rFonts w:ascii="Verdana" w:hAnsi="Verdana"/>
      <w:sz w:val="22"/>
    </w:rPr>
  </w:style>
  <w:style w:type="paragraph" w:styleId="Heading1">
    <w:name w:val="heading 1"/>
    <w:basedOn w:val="BaseFontSans"/>
    <w:next w:val="BodyText"/>
    <w:link w:val="Heading1Char"/>
    <w:uiPriority w:val="9"/>
    <w:qFormat/>
    <w:rsid w:val="007F0F57"/>
    <w:pPr>
      <w:keepNext/>
      <w:keepLines/>
      <w:spacing w:before="360" w:after="120"/>
      <w:outlineLvl w:val="0"/>
    </w:pPr>
    <w:rPr>
      <w:b/>
      <w:sz w:val="24"/>
    </w:rPr>
  </w:style>
  <w:style w:type="paragraph" w:styleId="Heading2">
    <w:name w:val="heading 2"/>
    <w:basedOn w:val="Heading1"/>
    <w:next w:val="BodyText"/>
    <w:qFormat/>
    <w:rsid w:val="007F0F57"/>
    <w:pPr>
      <w:numPr>
        <w:ilvl w:val="1"/>
      </w:numPr>
      <w:outlineLvl w:val="1"/>
    </w:pPr>
    <w:rPr>
      <w:sz w:val="22"/>
    </w:rPr>
  </w:style>
  <w:style w:type="paragraph" w:styleId="Heading3">
    <w:name w:val="heading 3"/>
    <w:basedOn w:val="Heading2"/>
    <w:next w:val="BodyText"/>
    <w:qFormat/>
    <w:rsid w:val="007F0F57"/>
    <w:pPr>
      <w:numPr>
        <w:ilvl w:val="2"/>
      </w:numPr>
      <w:outlineLvl w:val="2"/>
    </w:pPr>
    <w:rPr>
      <w:i/>
    </w:rPr>
  </w:style>
  <w:style w:type="paragraph" w:styleId="Heading4">
    <w:name w:val="heading 4"/>
    <w:basedOn w:val="Heading3"/>
    <w:next w:val="BodyText"/>
    <w:qFormat/>
    <w:rsid w:val="007F0F57"/>
    <w:pPr>
      <w:numPr>
        <w:ilvl w:val="3"/>
      </w:numPr>
      <w:outlineLvl w:val="3"/>
    </w:pPr>
    <w:rPr>
      <w:b w:val="0"/>
      <w:bCs/>
      <w:i w:val="0"/>
    </w:rPr>
  </w:style>
  <w:style w:type="paragraph" w:styleId="Heading5">
    <w:name w:val="heading 5"/>
    <w:basedOn w:val="Heading4"/>
    <w:next w:val="BodyText"/>
    <w:qFormat/>
    <w:rsid w:val="007F0F57"/>
    <w:pPr>
      <w:numPr>
        <w:ilvl w:val="4"/>
      </w:numPr>
      <w:outlineLvl w:val="4"/>
    </w:pPr>
    <w:rPr>
      <w:bCs w:val="0"/>
      <w:iCs/>
    </w:rPr>
  </w:style>
  <w:style w:type="paragraph" w:styleId="Heading6">
    <w:name w:val="heading 6"/>
    <w:basedOn w:val="Heading5"/>
    <w:next w:val="BodyText"/>
    <w:qFormat/>
    <w:rsid w:val="007F0F57"/>
    <w:pPr>
      <w:numPr>
        <w:ilvl w:val="5"/>
      </w:numPr>
      <w:outlineLvl w:val="5"/>
    </w:pPr>
    <w:rPr>
      <w:bCs/>
      <w:szCs w:val="22"/>
    </w:rPr>
  </w:style>
  <w:style w:type="paragraph" w:styleId="Heading7">
    <w:name w:val="heading 7"/>
    <w:basedOn w:val="Heading6"/>
    <w:next w:val="BodyText"/>
    <w:qFormat/>
    <w:rsid w:val="007F0F57"/>
    <w:pPr>
      <w:numPr>
        <w:ilvl w:val="6"/>
      </w:numPr>
      <w:outlineLvl w:val="6"/>
    </w:pPr>
    <w:rPr>
      <w:szCs w:val="24"/>
    </w:rPr>
  </w:style>
  <w:style w:type="paragraph" w:styleId="Heading8">
    <w:name w:val="heading 8"/>
    <w:basedOn w:val="Heading7"/>
    <w:next w:val="BodyText"/>
    <w:qFormat/>
    <w:rsid w:val="007F0F57"/>
    <w:pPr>
      <w:numPr>
        <w:ilvl w:val="7"/>
      </w:numPr>
      <w:outlineLvl w:val="7"/>
    </w:pPr>
    <w:rPr>
      <w:iCs w:val="0"/>
    </w:rPr>
  </w:style>
  <w:style w:type="paragraph" w:styleId="Heading9">
    <w:name w:val="heading 9"/>
    <w:basedOn w:val="Heading8"/>
    <w:next w:val="BodyText"/>
    <w:qFormat/>
    <w:rsid w:val="007F0F57"/>
    <w:pPr>
      <w:numPr>
        <w:ilvl w:val="8"/>
      </w:numPr>
      <w:outlineLvl w:val="8"/>
    </w:pPr>
    <w:rPr>
      <w:rFonts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aseFont">
    <w:name w:val="BaseFont"/>
    <w:semiHidden/>
    <w:rsid w:val="00C60B76"/>
    <w:pPr>
      <w:widowControl w:val="0"/>
    </w:pPr>
    <w:rPr>
      <w:rFonts w:ascii="Garamond" w:hAnsi="Garamond"/>
      <w:sz w:val="26"/>
      <w:szCs w:val="24"/>
    </w:rPr>
  </w:style>
  <w:style w:type="paragraph" w:styleId="BodyText">
    <w:name w:val="Body Text"/>
    <w:basedOn w:val="BaseFont"/>
    <w:link w:val="BodyTextChar"/>
    <w:uiPriority w:val="99"/>
    <w:rsid w:val="00C229B7"/>
    <w:pPr>
      <w:widowControl/>
      <w:spacing w:after="180" w:line="300" w:lineRule="auto"/>
    </w:pPr>
  </w:style>
  <w:style w:type="paragraph" w:styleId="TOC4">
    <w:name w:val="toc 4"/>
    <w:basedOn w:val="TOC3"/>
    <w:next w:val="BaseFontSans"/>
    <w:semiHidden/>
    <w:rsid w:val="005A25ED"/>
    <w:pPr>
      <w:keepNext w:val="0"/>
      <w:tabs>
        <w:tab w:val="clear" w:pos="1440"/>
        <w:tab w:val="left" w:pos="1800"/>
      </w:tabs>
      <w:ind w:left="1800"/>
    </w:pPr>
  </w:style>
  <w:style w:type="paragraph" w:styleId="TOC3">
    <w:name w:val="toc 3"/>
    <w:basedOn w:val="TOC2"/>
    <w:next w:val="BaseFontSans"/>
    <w:semiHidden/>
    <w:rsid w:val="005A25ED"/>
    <w:pPr>
      <w:tabs>
        <w:tab w:val="clear" w:pos="1080"/>
        <w:tab w:val="left" w:pos="1440"/>
      </w:tabs>
      <w:ind w:left="1440"/>
    </w:pPr>
  </w:style>
  <w:style w:type="paragraph" w:styleId="TOC2">
    <w:name w:val="toc 2"/>
    <w:basedOn w:val="TOC1"/>
    <w:next w:val="BaseFontSans"/>
    <w:semiHidden/>
    <w:rsid w:val="005A25ED"/>
    <w:pPr>
      <w:tabs>
        <w:tab w:val="clear" w:pos="720"/>
        <w:tab w:val="left" w:pos="1080"/>
      </w:tabs>
      <w:spacing w:before="360"/>
      <w:ind w:left="1080" w:hanging="360"/>
    </w:pPr>
    <w:rPr>
      <w:b w:val="0"/>
      <w:sz w:val="22"/>
    </w:rPr>
  </w:style>
  <w:style w:type="paragraph" w:styleId="NormalWeb">
    <w:name w:val="Normal (Web)"/>
    <w:basedOn w:val="Normal"/>
    <w:semiHidden/>
    <w:rsid w:val="003702BB"/>
    <w:rPr>
      <w:szCs w:val="24"/>
    </w:rPr>
  </w:style>
  <w:style w:type="paragraph" w:customStyle="1" w:styleId="BodyTextnonumber">
    <w:name w:val="Body Text (no number)"/>
    <w:basedOn w:val="BodyText"/>
    <w:rsid w:val="00122200"/>
    <w:pPr>
      <w:ind w:left="720"/>
    </w:pPr>
  </w:style>
  <w:style w:type="paragraph" w:styleId="Footer">
    <w:name w:val="footer"/>
    <w:basedOn w:val="Header"/>
    <w:link w:val="FooterChar"/>
    <w:rsid w:val="009F171E"/>
    <w:pPr>
      <w:widowControl w:val="0"/>
    </w:pPr>
  </w:style>
  <w:style w:type="character" w:styleId="FootnoteReference">
    <w:name w:val="footnote reference"/>
    <w:rsid w:val="00A32716"/>
    <w:rPr>
      <w:vertAlign w:val="superscript"/>
    </w:rPr>
  </w:style>
  <w:style w:type="paragraph" w:customStyle="1" w:styleId="E1Addresses">
    <w:name w:val="E1 Addresses"/>
    <w:basedOn w:val="BaseFontSans"/>
    <w:semiHidden/>
    <w:rsid w:val="006862B5"/>
    <w:pPr>
      <w:jc w:val="center"/>
    </w:pPr>
    <w:rPr>
      <w:bCs/>
      <w:sz w:val="18"/>
    </w:rPr>
  </w:style>
  <w:style w:type="paragraph" w:customStyle="1" w:styleId="ListNumbers3">
    <w:name w:val="List Numbers 3"/>
    <w:basedOn w:val="Lists"/>
    <w:rsid w:val="004C5980"/>
    <w:pPr>
      <w:numPr>
        <w:numId w:val="1"/>
      </w:numPr>
      <w:tabs>
        <w:tab w:val="clear" w:pos="2160"/>
      </w:tabs>
    </w:pPr>
  </w:style>
  <w:style w:type="paragraph" w:customStyle="1" w:styleId="ListBullets">
    <w:name w:val="List Bullets"/>
    <w:basedOn w:val="Lists"/>
    <w:rsid w:val="003A4FED"/>
    <w:pPr>
      <w:numPr>
        <w:numId w:val="2"/>
      </w:numPr>
    </w:pPr>
  </w:style>
  <w:style w:type="paragraph" w:styleId="DocumentMap">
    <w:name w:val="Document Map"/>
    <w:basedOn w:val="Normal"/>
    <w:semiHidden/>
    <w:rsid w:val="002A0826"/>
    <w:pPr>
      <w:shd w:val="clear" w:color="auto" w:fill="000080"/>
    </w:pPr>
    <w:rPr>
      <w:rFonts w:ascii="Tahoma" w:hAnsi="Tahoma" w:cs="Tahoma"/>
      <w:sz w:val="20"/>
    </w:rPr>
  </w:style>
  <w:style w:type="character" w:styleId="Hyperlink">
    <w:name w:val="Hyperlink"/>
    <w:basedOn w:val="DefaultParagraphFont"/>
    <w:uiPriority w:val="99"/>
    <w:semiHidden/>
    <w:rsid w:val="00F31C9B"/>
    <w:rPr>
      <w:color w:val="0000FF"/>
      <w:u w:val="single"/>
    </w:rPr>
  </w:style>
  <w:style w:type="paragraph" w:styleId="Caption">
    <w:name w:val="caption"/>
    <w:basedOn w:val="Normal"/>
    <w:next w:val="Chart"/>
    <w:qFormat/>
    <w:rsid w:val="00E66942"/>
    <w:pPr>
      <w:keepNext/>
      <w:spacing w:before="240" w:after="120"/>
      <w:jc w:val="right"/>
    </w:pPr>
    <w:rPr>
      <w:b/>
      <w:bCs/>
      <w:sz w:val="20"/>
    </w:rPr>
  </w:style>
  <w:style w:type="paragraph" w:customStyle="1" w:styleId="Chart">
    <w:name w:val="Chart"/>
    <w:next w:val="BodyText"/>
    <w:semiHidden/>
    <w:rsid w:val="00E66942"/>
    <w:pPr>
      <w:pBdr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pBdr>
      <w:spacing w:after="240"/>
      <w:jc w:val="center"/>
    </w:pPr>
    <w:rPr>
      <w:rFonts w:ascii="Arial" w:hAnsi="Arial"/>
      <w:sz w:val="22"/>
    </w:rPr>
  </w:style>
  <w:style w:type="character" w:styleId="CommentReference">
    <w:name w:val="annotation reference"/>
    <w:basedOn w:val="DefaultParagraphFont"/>
    <w:rsid w:val="001918B8"/>
    <w:rPr>
      <w:sz w:val="16"/>
      <w:szCs w:val="16"/>
    </w:rPr>
  </w:style>
  <w:style w:type="paragraph" w:styleId="CommentText">
    <w:name w:val="annotation text"/>
    <w:basedOn w:val="Normal"/>
    <w:link w:val="CommentTextChar"/>
    <w:rsid w:val="001918B8"/>
    <w:rPr>
      <w:sz w:val="20"/>
    </w:rPr>
  </w:style>
  <w:style w:type="paragraph" w:styleId="CommentSubject">
    <w:name w:val="annotation subject"/>
    <w:basedOn w:val="CommentText"/>
    <w:next w:val="CommentText"/>
    <w:semiHidden/>
    <w:rsid w:val="001918B8"/>
    <w:rPr>
      <w:b/>
      <w:bCs/>
    </w:rPr>
  </w:style>
  <w:style w:type="table" w:styleId="TableGrid">
    <w:name w:val="Table Grid"/>
    <w:basedOn w:val="TableNormal"/>
    <w:semiHidden/>
    <w:rsid w:val="0053794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semiHidden/>
    <w:locked/>
    <w:rsid w:val="007406FA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semiHidden/>
    <w:rsid w:val="002E0069"/>
    <w:rPr>
      <w:color w:val="800080"/>
      <w:u w:val="single"/>
    </w:rPr>
  </w:style>
  <w:style w:type="character" w:styleId="EndnoteReference">
    <w:name w:val="endnote reference"/>
    <w:basedOn w:val="DefaultParagraphFont"/>
    <w:semiHidden/>
    <w:locked/>
    <w:rsid w:val="001918B8"/>
    <w:rPr>
      <w:vertAlign w:val="superscript"/>
    </w:rPr>
  </w:style>
  <w:style w:type="paragraph" w:styleId="TOC9">
    <w:name w:val="toc 9"/>
    <w:basedOn w:val="TOC8"/>
    <w:next w:val="BaseFontSans"/>
    <w:semiHidden/>
    <w:rsid w:val="008002C4"/>
    <w:pPr>
      <w:tabs>
        <w:tab w:val="clear" w:pos="3240"/>
        <w:tab w:val="left" w:pos="3600"/>
      </w:tabs>
      <w:ind w:left="3600"/>
    </w:pPr>
  </w:style>
  <w:style w:type="paragraph" w:styleId="TOC8">
    <w:name w:val="toc 8"/>
    <w:basedOn w:val="TOC7"/>
    <w:next w:val="BaseFontSans"/>
    <w:semiHidden/>
    <w:rsid w:val="00E03063"/>
    <w:pPr>
      <w:tabs>
        <w:tab w:val="clear" w:pos="2880"/>
        <w:tab w:val="left" w:pos="3240"/>
      </w:tabs>
      <w:ind w:left="3240"/>
    </w:pPr>
  </w:style>
  <w:style w:type="paragraph" w:styleId="TOC7">
    <w:name w:val="toc 7"/>
    <w:basedOn w:val="TOC6"/>
    <w:next w:val="BaseFontSans"/>
    <w:semiHidden/>
    <w:rsid w:val="00E03063"/>
    <w:pPr>
      <w:tabs>
        <w:tab w:val="clear" w:pos="2520"/>
        <w:tab w:val="left" w:pos="2880"/>
      </w:tabs>
      <w:ind w:left="2880"/>
    </w:pPr>
  </w:style>
  <w:style w:type="paragraph" w:styleId="TOC6">
    <w:name w:val="toc 6"/>
    <w:basedOn w:val="TOC5"/>
    <w:next w:val="BaseFontSans"/>
    <w:semiHidden/>
    <w:rsid w:val="00E03063"/>
    <w:pPr>
      <w:tabs>
        <w:tab w:val="clear" w:pos="2160"/>
        <w:tab w:val="left" w:pos="2520"/>
      </w:tabs>
      <w:ind w:left="2520"/>
    </w:pPr>
  </w:style>
  <w:style w:type="paragraph" w:styleId="TOC5">
    <w:name w:val="toc 5"/>
    <w:basedOn w:val="TOC4"/>
    <w:next w:val="BaseFontSans"/>
    <w:semiHidden/>
    <w:rsid w:val="00E03063"/>
    <w:pPr>
      <w:tabs>
        <w:tab w:val="clear" w:pos="1800"/>
        <w:tab w:val="left" w:pos="2160"/>
      </w:tabs>
      <w:ind w:left="2160"/>
    </w:pPr>
  </w:style>
  <w:style w:type="paragraph" w:styleId="EndnoteText">
    <w:name w:val="endnote text"/>
    <w:basedOn w:val="FootnoteText"/>
    <w:semiHidden/>
    <w:locked/>
    <w:rsid w:val="003702BB"/>
  </w:style>
  <w:style w:type="paragraph" w:styleId="MacroText">
    <w:name w:val="macro"/>
    <w:semiHidden/>
    <w:locked/>
    <w:rsid w:val="001918B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</w:rPr>
  </w:style>
  <w:style w:type="paragraph" w:styleId="Signature">
    <w:name w:val="Signature"/>
    <w:basedOn w:val="BaseFont"/>
    <w:semiHidden/>
    <w:rsid w:val="009343EC"/>
    <w:pPr>
      <w:jc w:val="right"/>
    </w:pPr>
  </w:style>
  <w:style w:type="paragraph" w:styleId="BlockText">
    <w:name w:val="Block Text"/>
    <w:basedOn w:val="BodyText"/>
    <w:next w:val="BodyText"/>
    <w:rsid w:val="00B96A92"/>
    <w:pPr>
      <w:spacing w:after="360" w:line="264" w:lineRule="auto"/>
      <w:ind w:left="1440" w:right="1440"/>
      <w:jc w:val="both"/>
    </w:pPr>
  </w:style>
  <w:style w:type="paragraph" w:styleId="TOAHeading">
    <w:name w:val="toa heading"/>
    <w:basedOn w:val="BaseFontSans"/>
    <w:next w:val="BaseFont"/>
    <w:semiHidden/>
    <w:rsid w:val="003D7A49"/>
    <w:pPr>
      <w:widowControl w:val="0"/>
      <w:spacing w:after="720"/>
      <w:jc w:val="center"/>
    </w:pPr>
    <w:rPr>
      <w:rFonts w:cs="Arial"/>
      <w:b/>
      <w:bCs/>
      <w:sz w:val="24"/>
    </w:rPr>
  </w:style>
  <w:style w:type="character" w:styleId="PageNumber">
    <w:name w:val="page number"/>
    <w:basedOn w:val="DefaultParagraphFont"/>
    <w:semiHidden/>
    <w:rsid w:val="001A413B"/>
  </w:style>
  <w:style w:type="paragraph" w:styleId="Index1">
    <w:name w:val="index 1"/>
    <w:basedOn w:val="Normal"/>
    <w:next w:val="Normal"/>
    <w:autoRedefine/>
    <w:semiHidden/>
    <w:rsid w:val="003E1A9A"/>
    <w:pPr>
      <w:ind w:left="240" w:hanging="240"/>
    </w:pPr>
  </w:style>
  <w:style w:type="paragraph" w:styleId="Index2">
    <w:name w:val="index 2"/>
    <w:basedOn w:val="Normal"/>
    <w:next w:val="Normal"/>
    <w:autoRedefine/>
    <w:semiHidden/>
    <w:rsid w:val="003E1A9A"/>
    <w:pPr>
      <w:ind w:left="480" w:hanging="240"/>
    </w:pPr>
  </w:style>
  <w:style w:type="paragraph" w:styleId="Index3">
    <w:name w:val="index 3"/>
    <w:basedOn w:val="Normal"/>
    <w:next w:val="Normal"/>
    <w:autoRedefine/>
    <w:semiHidden/>
    <w:rsid w:val="003E1A9A"/>
    <w:pPr>
      <w:ind w:left="720" w:hanging="240"/>
    </w:pPr>
  </w:style>
  <w:style w:type="paragraph" w:styleId="Index4">
    <w:name w:val="index 4"/>
    <w:basedOn w:val="Normal"/>
    <w:next w:val="Normal"/>
    <w:autoRedefine/>
    <w:semiHidden/>
    <w:rsid w:val="003E1A9A"/>
    <w:pPr>
      <w:ind w:left="960" w:hanging="240"/>
    </w:pPr>
  </w:style>
  <w:style w:type="paragraph" w:styleId="Index5">
    <w:name w:val="index 5"/>
    <w:basedOn w:val="Normal"/>
    <w:next w:val="Normal"/>
    <w:autoRedefine/>
    <w:semiHidden/>
    <w:rsid w:val="003E1A9A"/>
    <w:pPr>
      <w:ind w:left="1200" w:hanging="240"/>
    </w:pPr>
  </w:style>
  <w:style w:type="paragraph" w:styleId="Index6">
    <w:name w:val="index 6"/>
    <w:basedOn w:val="Normal"/>
    <w:next w:val="Normal"/>
    <w:autoRedefine/>
    <w:semiHidden/>
    <w:rsid w:val="003E1A9A"/>
    <w:pPr>
      <w:ind w:left="1440" w:hanging="240"/>
    </w:pPr>
  </w:style>
  <w:style w:type="paragraph" w:styleId="Index7">
    <w:name w:val="index 7"/>
    <w:basedOn w:val="Normal"/>
    <w:next w:val="Normal"/>
    <w:autoRedefine/>
    <w:semiHidden/>
    <w:rsid w:val="003E1A9A"/>
    <w:pPr>
      <w:ind w:left="1680" w:hanging="240"/>
    </w:pPr>
  </w:style>
  <w:style w:type="paragraph" w:styleId="Index8">
    <w:name w:val="index 8"/>
    <w:basedOn w:val="Normal"/>
    <w:next w:val="Normal"/>
    <w:autoRedefine/>
    <w:semiHidden/>
    <w:rsid w:val="003E1A9A"/>
    <w:pPr>
      <w:ind w:left="1920" w:hanging="240"/>
    </w:pPr>
  </w:style>
  <w:style w:type="paragraph" w:styleId="Index9">
    <w:name w:val="index 9"/>
    <w:basedOn w:val="Normal"/>
    <w:next w:val="Normal"/>
    <w:autoRedefine/>
    <w:semiHidden/>
    <w:rsid w:val="003E1A9A"/>
    <w:pPr>
      <w:ind w:left="2160" w:hanging="240"/>
    </w:pPr>
  </w:style>
  <w:style w:type="paragraph" w:styleId="IndexHeading">
    <w:name w:val="index heading"/>
    <w:basedOn w:val="Normal"/>
    <w:next w:val="Index1"/>
    <w:semiHidden/>
    <w:rsid w:val="003E1A9A"/>
    <w:rPr>
      <w:rFonts w:cs="Arial"/>
      <w:b/>
      <w:bCs/>
    </w:rPr>
  </w:style>
  <w:style w:type="paragraph" w:styleId="TableofAuthorities">
    <w:name w:val="table of authorities"/>
    <w:basedOn w:val="Normal"/>
    <w:next w:val="Normal"/>
    <w:semiHidden/>
    <w:rsid w:val="003E1A9A"/>
    <w:pPr>
      <w:ind w:left="240" w:hanging="240"/>
    </w:pPr>
  </w:style>
  <w:style w:type="paragraph" w:styleId="TableofFigures">
    <w:name w:val="table of figures"/>
    <w:basedOn w:val="Normal"/>
    <w:next w:val="Normal"/>
    <w:semiHidden/>
    <w:rsid w:val="003E1A9A"/>
  </w:style>
  <w:style w:type="paragraph" w:styleId="Title">
    <w:name w:val="Title"/>
    <w:basedOn w:val="BaseFontSans"/>
    <w:link w:val="TitleChar"/>
    <w:qFormat/>
    <w:rsid w:val="00F74A0B"/>
    <w:pPr>
      <w:jc w:val="center"/>
    </w:pPr>
    <w:rPr>
      <w:b/>
    </w:rPr>
  </w:style>
  <w:style w:type="character" w:customStyle="1" w:styleId="TitleChar">
    <w:name w:val="Title Char"/>
    <w:basedOn w:val="DefaultParagraphFont"/>
    <w:link w:val="Title"/>
    <w:rsid w:val="006862B5"/>
    <w:rPr>
      <w:rFonts w:ascii="Verdana" w:hAnsi="Verdana"/>
      <w:b/>
      <w:szCs w:val="24"/>
      <w:lang w:val="en-US" w:eastAsia="en-US" w:bidi="ar-SA"/>
    </w:rPr>
  </w:style>
  <w:style w:type="paragraph" w:styleId="Header">
    <w:name w:val="header"/>
    <w:basedOn w:val="BaseFontSans"/>
    <w:link w:val="HeaderChar"/>
    <w:rsid w:val="00F74A0B"/>
    <w:pPr>
      <w:tabs>
        <w:tab w:val="right" w:pos="9360"/>
      </w:tabs>
    </w:pPr>
    <w:rPr>
      <w:sz w:val="18"/>
    </w:rPr>
  </w:style>
  <w:style w:type="character" w:customStyle="1" w:styleId="HeaderChar">
    <w:name w:val="Header Char"/>
    <w:basedOn w:val="DefaultParagraphFont"/>
    <w:link w:val="Header"/>
    <w:rsid w:val="006862B5"/>
    <w:rPr>
      <w:rFonts w:ascii="Verdana" w:hAnsi="Verdana"/>
      <w:sz w:val="18"/>
      <w:szCs w:val="24"/>
      <w:lang w:val="en-US" w:eastAsia="en-US" w:bidi="ar-SA"/>
    </w:rPr>
  </w:style>
  <w:style w:type="paragraph" w:styleId="FootnoteText">
    <w:name w:val="footnote text"/>
    <w:basedOn w:val="BaseFont"/>
    <w:link w:val="FootnoteTextChar"/>
    <w:rsid w:val="00B96A92"/>
    <w:pPr>
      <w:spacing w:after="180"/>
    </w:pPr>
    <w:rPr>
      <w:sz w:val="22"/>
    </w:rPr>
  </w:style>
  <w:style w:type="character" w:customStyle="1" w:styleId="FootnoteTextChar">
    <w:name w:val="Footnote Text Char"/>
    <w:basedOn w:val="DefaultParagraphFont"/>
    <w:link w:val="FootnoteText"/>
    <w:rsid w:val="00B96A92"/>
    <w:rPr>
      <w:rFonts w:ascii="Garamond" w:hAnsi="Garamond"/>
      <w:sz w:val="22"/>
      <w:szCs w:val="24"/>
      <w:lang w:val="en-US" w:eastAsia="en-US" w:bidi="ar-SA"/>
    </w:rPr>
  </w:style>
  <w:style w:type="paragraph" w:styleId="TOC1">
    <w:name w:val="toc 1"/>
    <w:basedOn w:val="BaseFontSans"/>
    <w:next w:val="BaseFontSans"/>
    <w:semiHidden/>
    <w:rsid w:val="00F03372"/>
    <w:pPr>
      <w:keepNext/>
      <w:keepLines/>
      <w:tabs>
        <w:tab w:val="left" w:pos="720"/>
        <w:tab w:val="right" w:leader="dot" w:pos="9360"/>
      </w:tabs>
      <w:spacing w:before="600" w:after="120"/>
      <w:ind w:left="720" w:right="360" w:hanging="720"/>
    </w:pPr>
    <w:rPr>
      <w:b/>
      <w:sz w:val="24"/>
    </w:rPr>
  </w:style>
  <w:style w:type="paragraph" w:customStyle="1" w:styleId="BaseFontSans">
    <w:name w:val="BaseFontSans"/>
    <w:semiHidden/>
    <w:rsid w:val="006862B5"/>
    <w:rPr>
      <w:rFonts w:ascii="Verdana" w:hAnsi="Verdana"/>
      <w:sz w:val="22"/>
      <w:szCs w:val="24"/>
    </w:rPr>
  </w:style>
  <w:style w:type="paragraph" w:customStyle="1" w:styleId="ListNumbers2">
    <w:name w:val="List Numbers 2"/>
    <w:basedOn w:val="Lists"/>
    <w:rsid w:val="004C5980"/>
    <w:pPr>
      <w:numPr>
        <w:numId w:val="4"/>
      </w:numPr>
    </w:pPr>
  </w:style>
  <w:style w:type="paragraph" w:customStyle="1" w:styleId="Lists">
    <w:name w:val="Lists"/>
    <w:basedOn w:val="BaseFont"/>
    <w:semiHidden/>
    <w:rsid w:val="00C229B7"/>
    <w:pPr>
      <w:widowControl/>
      <w:spacing w:after="240" w:line="264" w:lineRule="auto"/>
      <w:ind w:left="2160" w:hanging="720"/>
    </w:pPr>
  </w:style>
  <w:style w:type="paragraph" w:customStyle="1" w:styleId="ListNumbers">
    <w:name w:val="List Numbers"/>
    <w:basedOn w:val="Lists"/>
    <w:rsid w:val="004C5980"/>
    <w:pPr>
      <w:numPr>
        <w:numId w:val="5"/>
      </w:numPr>
    </w:pPr>
  </w:style>
  <w:style w:type="paragraph" w:customStyle="1" w:styleId="ListNumbers4">
    <w:name w:val="List Numbers 4"/>
    <w:basedOn w:val="Lists"/>
    <w:rsid w:val="00DD5637"/>
    <w:pPr>
      <w:numPr>
        <w:numId w:val="6"/>
      </w:numPr>
      <w:tabs>
        <w:tab w:val="clear" w:pos="2160"/>
      </w:tabs>
    </w:pPr>
  </w:style>
  <w:style w:type="paragraph" w:customStyle="1" w:styleId="ListLetters">
    <w:name w:val="List Letters"/>
    <w:basedOn w:val="Lists"/>
    <w:rsid w:val="00DD5637"/>
    <w:pPr>
      <w:numPr>
        <w:numId w:val="7"/>
      </w:numPr>
      <w:tabs>
        <w:tab w:val="clear" w:pos="2160"/>
      </w:tabs>
    </w:pPr>
  </w:style>
  <w:style w:type="paragraph" w:customStyle="1" w:styleId="ListLetters2">
    <w:name w:val="List Letters 2"/>
    <w:basedOn w:val="Lists"/>
    <w:rsid w:val="00DD5637"/>
    <w:pPr>
      <w:numPr>
        <w:numId w:val="8"/>
      </w:numPr>
      <w:tabs>
        <w:tab w:val="clear" w:pos="2160"/>
      </w:tabs>
    </w:pPr>
  </w:style>
  <w:style w:type="paragraph" w:customStyle="1" w:styleId="ListLetters3">
    <w:name w:val="List Letters 3"/>
    <w:basedOn w:val="Lists"/>
    <w:rsid w:val="00DD5637"/>
    <w:pPr>
      <w:numPr>
        <w:numId w:val="9"/>
      </w:numPr>
      <w:tabs>
        <w:tab w:val="clear" w:pos="2160"/>
      </w:tabs>
    </w:pPr>
  </w:style>
  <w:style w:type="paragraph" w:customStyle="1" w:styleId="ListLetters4">
    <w:name w:val="List Letters 4"/>
    <w:basedOn w:val="Lists"/>
    <w:rsid w:val="00DD5637"/>
    <w:pPr>
      <w:numPr>
        <w:numId w:val="10"/>
      </w:numPr>
      <w:tabs>
        <w:tab w:val="clear" w:pos="2160"/>
      </w:tabs>
    </w:pPr>
  </w:style>
  <w:style w:type="character" w:customStyle="1" w:styleId="CommentTextChar">
    <w:name w:val="Comment Text Char"/>
    <w:basedOn w:val="DefaultParagraphFont"/>
    <w:link w:val="CommentText"/>
    <w:rsid w:val="00294172"/>
    <w:rPr>
      <w:rFonts w:ascii="Verdana" w:hAnsi="Verdana"/>
    </w:rPr>
  </w:style>
  <w:style w:type="paragraph" w:styleId="ListParagraph">
    <w:name w:val="List Paragraph"/>
    <w:basedOn w:val="Normal"/>
    <w:uiPriority w:val="34"/>
    <w:qFormat/>
    <w:rsid w:val="003C77D9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2E57EF"/>
    <w:rPr>
      <w:color w:val="808080"/>
      <w:shd w:val="clear" w:color="auto" w:fill="E6E6E6"/>
    </w:rPr>
  </w:style>
  <w:style w:type="character" w:customStyle="1" w:styleId="FooterChar">
    <w:name w:val="Footer Char"/>
    <w:basedOn w:val="DefaultParagraphFont"/>
    <w:link w:val="Footer"/>
    <w:rsid w:val="002815B9"/>
    <w:rPr>
      <w:rFonts w:ascii="Verdana" w:hAnsi="Verdana"/>
      <w:sz w:val="18"/>
      <w:szCs w:val="24"/>
    </w:rPr>
  </w:style>
  <w:style w:type="paragraph" w:customStyle="1" w:styleId="MemoHead">
    <w:name w:val="Memo Head"/>
    <w:basedOn w:val="Heading1"/>
    <w:qFormat/>
    <w:rsid w:val="00255EB6"/>
    <w:pPr>
      <w:pBdr>
        <w:bottom w:val="single" w:sz="12" w:space="1" w:color="auto"/>
      </w:pBdr>
    </w:pPr>
    <w:rPr>
      <w:rFonts w:ascii="Garamond" w:hAnsi="Garamond"/>
      <w:sz w:val="28"/>
      <w:szCs w:val="28"/>
      <w:lang w:val="pt-BR"/>
    </w:rPr>
  </w:style>
  <w:style w:type="paragraph" w:customStyle="1" w:styleId="MemoLine">
    <w:name w:val="Memo Line"/>
    <w:basedOn w:val="Normal"/>
    <w:qFormat/>
    <w:rsid w:val="00255EB6"/>
    <w:pPr>
      <w:spacing w:after="240" w:line="264" w:lineRule="auto"/>
      <w:ind w:left="1440" w:hanging="1440"/>
    </w:pPr>
    <w:rPr>
      <w:rFonts w:ascii="Garamond" w:hAnsi="Garamond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A3EE2"/>
    <w:rPr>
      <w:rFonts w:ascii="Verdana" w:hAnsi="Verdana"/>
      <w:b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99"/>
    <w:rsid w:val="00996954"/>
    <w:rPr>
      <w:rFonts w:ascii="Garamond" w:hAnsi="Garamond"/>
      <w:sz w:val="26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10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30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0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71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1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7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0729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11220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35627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62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2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1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7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43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selenium-python.readthedocs.io/" TargetMode="Externa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s://www.dataquest.io/blog/web-scraping-tutorial-python/" TargetMode="External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hyperlink" Target="https://github.com/jcushman/pdfquery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ardestani\Desktop\Econ%20One%20Templates\Report%20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BAD0CB3AB7C5F4097DA3393DB5F1FE5" ma:contentTypeVersion="0" ma:contentTypeDescription="Create a new document." ma:contentTypeScope="" ma:versionID="4836f32af31244ba711b1e690ea1b818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9055EC0-D396-4D3F-A7FC-2EE55F22622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D45BEBA-D964-4781-BA97-DBEBA14D2F1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F337EFA-BCC3-4925-B1CF-50B138D0A3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6960A212-E33F-419F-AE9E-8A6368C593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 Template.dot</Template>
  <TotalTime>0</TotalTime>
  <Pages>9</Pages>
  <Words>1044</Words>
  <Characters>5954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6985</CharactersWithSpaces>
  <SharedDoc>false</SharedDoc>
  <HLinks>
    <vt:vector size="18" baseType="variant">
      <vt:variant>
        <vt:i4>7405641</vt:i4>
      </vt:variant>
      <vt:variant>
        <vt:i4>-1</vt:i4>
      </vt:variant>
      <vt:variant>
        <vt:i4>2055</vt:i4>
      </vt:variant>
      <vt:variant>
        <vt:i4>1</vt:i4>
      </vt:variant>
      <vt:variant>
        <vt:lpwstr>http://10.1.1.20/intranet_2/resources/media/logo.jpg</vt:lpwstr>
      </vt:variant>
      <vt:variant>
        <vt:lpwstr/>
      </vt:variant>
      <vt:variant>
        <vt:i4>7405641</vt:i4>
      </vt:variant>
      <vt:variant>
        <vt:i4>-1</vt:i4>
      </vt:variant>
      <vt:variant>
        <vt:i4>2063</vt:i4>
      </vt:variant>
      <vt:variant>
        <vt:i4>1</vt:i4>
      </vt:variant>
      <vt:variant>
        <vt:lpwstr>http://10.1.1.20/intranet_2/resources/media/logo.jpg</vt:lpwstr>
      </vt:variant>
      <vt:variant>
        <vt:lpwstr/>
      </vt:variant>
      <vt:variant>
        <vt:i4>7405641</vt:i4>
      </vt:variant>
      <vt:variant>
        <vt:i4>-1</vt:i4>
      </vt:variant>
      <vt:variant>
        <vt:i4>2065</vt:i4>
      </vt:variant>
      <vt:variant>
        <vt:i4>1</vt:i4>
      </vt:variant>
      <vt:variant>
        <vt:lpwstr>http://10.1.1.20/intranet_2/resources/media/logo.jpg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cp:lastPrinted>2010-09-20T23:15:00Z</cp:lastPrinted>
  <dcterms:created xsi:type="dcterms:W3CDTF">2016-03-21T17:22:00Z</dcterms:created>
  <dcterms:modified xsi:type="dcterms:W3CDTF">2020-01-22T19:18:00Z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0x0101001BAD0CB3AB7C5F4097DA3393DB5F1FE5</vt:lpwstr>
  </property>
</Properties>
</file>